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tblpY="-740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1098B542" w14:textId="77777777" w:rsidTr="00464730">
        <w:trPr>
          <w:trHeight w:val="4410"/>
        </w:trPr>
        <w:tc>
          <w:tcPr>
            <w:tcW w:w="3600" w:type="dxa"/>
            <w:vAlign w:val="bottom"/>
          </w:tcPr>
          <w:p w14:paraId="663CCD56" w14:textId="77777777" w:rsidR="001B2ABD" w:rsidRDefault="001B2ABD" w:rsidP="00464730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B1D23E4" wp14:editId="59CD0D80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7B23FBE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" strokecolor="#94b6d2 [3204]" strokeweight="5pt">
                      <v:fill r:id="rId9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59E3748" w14:textId="77777777" w:rsidR="001B2ABD" w:rsidRDefault="001B2ABD" w:rsidP="00464730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61BB933B" w14:textId="0C8B33F9" w:rsidR="001B2ABD" w:rsidRPr="001A7551" w:rsidRDefault="001A7551" w:rsidP="00464730">
            <w:pPr>
              <w:pStyle w:val="Title"/>
              <w:rPr>
                <w:sz w:val="72"/>
                <w:szCs w:val="72"/>
              </w:rPr>
            </w:pPr>
            <w:r w:rsidRPr="001A7551">
              <w:rPr>
                <w:sz w:val="72"/>
                <w:szCs w:val="72"/>
              </w:rPr>
              <w:t>SARVOTTAM KUMAR</w:t>
            </w:r>
          </w:p>
          <w:p w14:paraId="740C229C" w14:textId="6CB94DB8" w:rsidR="001B2ABD" w:rsidRDefault="000160D3" w:rsidP="00464730">
            <w:pPr>
              <w:pStyle w:val="Subtitle"/>
            </w:pPr>
            <w:r w:rsidRPr="00A939A9">
              <w:rPr>
                <w:spacing w:val="0"/>
                <w:w w:val="60"/>
              </w:rPr>
              <w:t>QE&amp;A Technology Co</w:t>
            </w:r>
            <w:r w:rsidRPr="00A939A9">
              <w:rPr>
                <w:spacing w:val="25"/>
                <w:w w:val="60"/>
              </w:rPr>
              <w:t>E</w:t>
            </w:r>
          </w:p>
        </w:tc>
      </w:tr>
      <w:tr w:rsidR="001B2ABD" w14:paraId="551A1914" w14:textId="77777777" w:rsidTr="00464730">
        <w:tc>
          <w:tcPr>
            <w:tcW w:w="3600" w:type="dxa"/>
          </w:tcPr>
          <w:p w14:paraId="4D6E5EBF" w14:textId="301E7EA9" w:rsidR="001B2ABD" w:rsidRDefault="001A7551" w:rsidP="00464730">
            <w:pPr>
              <w:pStyle w:val="Heading3"/>
            </w:pPr>
            <w:r>
              <w:t>OBJECTIVE</w:t>
            </w:r>
          </w:p>
          <w:p w14:paraId="1247DC66" w14:textId="02544800" w:rsidR="00036450" w:rsidRDefault="001A7551" w:rsidP="00464730">
            <w:pPr>
              <w:spacing w:line="276" w:lineRule="auto"/>
              <w:rPr>
                <w:rFonts w:ascii="Lato" w:eastAsia="Lato" w:hAnsi="Lato" w:cs="Lato"/>
                <w:sz w:val="20"/>
                <w:szCs w:val="20"/>
              </w:rPr>
            </w:pPr>
            <w:r w:rsidRPr="00A50904">
              <w:rPr>
                <w:rFonts w:ascii="Lato" w:eastAsia="Lato" w:hAnsi="Lato" w:cs="Lato"/>
                <w:sz w:val="20"/>
                <w:szCs w:val="20"/>
              </w:rPr>
              <w:t>An enthusiastic software engineer seeking a challenging yet exciting opportunity in a renowned organization wherein I could not only enhance my professional skills but also contribute to the growth of an organization.</w:t>
            </w:r>
          </w:p>
          <w:p w14:paraId="765AEB48" w14:textId="19012DB6" w:rsidR="002E133C" w:rsidRDefault="002E133C" w:rsidP="00464730">
            <w:pPr>
              <w:spacing w:line="276" w:lineRule="auto"/>
              <w:rPr>
                <w:rFonts w:ascii="Lato" w:eastAsia="Lato" w:hAnsi="Lato" w:cs="Lato"/>
                <w:sz w:val="20"/>
                <w:szCs w:val="20"/>
              </w:rPr>
            </w:pPr>
          </w:p>
          <w:p w14:paraId="5D434F98" w14:textId="7A51680F" w:rsidR="002E133C" w:rsidRDefault="002E133C" w:rsidP="00464730">
            <w:pPr>
              <w:spacing w:line="276" w:lineRule="auto"/>
              <w:rPr>
                <w:rFonts w:ascii="Lato" w:eastAsia="Lato" w:hAnsi="Lato" w:cs="Lato"/>
                <w:sz w:val="20"/>
                <w:szCs w:val="20"/>
              </w:rPr>
            </w:pPr>
          </w:p>
          <w:p w14:paraId="7BD210C0" w14:textId="77777777" w:rsidR="002E133C" w:rsidRDefault="002E133C" w:rsidP="00464730">
            <w:pPr>
              <w:spacing w:line="276" w:lineRule="auto"/>
            </w:pPr>
          </w:p>
          <w:sdt>
            <w:sdtPr>
              <w:id w:val="-1954003311"/>
              <w:placeholder>
                <w:docPart w:val="82AFD57655924D5289D18A36889A2E67"/>
              </w:placeholder>
              <w:temporary/>
              <w:showingPlcHdr/>
              <w15:appearance w15:val="hidden"/>
            </w:sdtPr>
            <w:sdtEndPr/>
            <w:sdtContent>
              <w:p w14:paraId="69DEFC9C" w14:textId="77777777" w:rsidR="00036450" w:rsidRPr="00CB0055" w:rsidRDefault="00CB0055" w:rsidP="00464730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133FB9DA96084884A5B5D3E925D45E4D"/>
              </w:placeholder>
              <w:temporary/>
              <w:showingPlcHdr/>
              <w15:appearance w15:val="hidden"/>
            </w:sdtPr>
            <w:sdtEndPr/>
            <w:sdtContent>
              <w:p w14:paraId="2A8DD86C" w14:textId="77777777" w:rsidR="004D3011" w:rsidRDefault="004D3011" w:rsidP="00464730">
                <w:r w:rsidRPr="004D3011">
                  <w:t>PHONE:</w:t>
                </w:r>
              </w:p>
            </w:sdtContent>
          </w:sdt>
          <w:p w14:paraId="1EB4625B" w14:textId="7A7A49B9" w:rsidR="004D3011" w:rsidRDefault="001A7551" w:rsidP="00464730">
            <w:r w:rsidRPr="001A7551">
              <w:rPr>
                <w:color w:val="B85A22" w:themeColor="accent2" w:themeShade="BF"/>
                <w:highlight w:val="lightGray"/>
              </w:rPr>
              <w:t>7014760524</w:t>
            </w:r>
          </w:p>
          <w:p w14:paraId="4440549F" w14:textId="458F60DD" w:rsidR="004D3011" w:rsidRDefault="001A7551" w:rsidP="00464730">
            <w:r>
              <w:t>EMAIL:</w:t>
            </w:r>
          </w:p>
          <w:p w14:paraId="72FB25D6" w14:textId="1533A0D6" w:rsidR="004D3011" w:rsidRPr="001A7551" w:rsidRDefault="001A7551" w:rsidP="00464730">
            <w:pPr>
              <w:rPr>
                <w:color w:val="B85A22" w:themeColor="accent2" w:themeShade="BF"/>
              </w:rPr>
            </w:pPr>
            <w:r w:rsidRPr="001A7551">
              <w:rPr>
                <w:color w:val="B85A22" w:themeColor="accent2" w:themeShade="BF"/>
                <w:highlight w:val="lightGray"/>
              </w:rPr>
              <w:t>officialsarvottam@gmail.com</w:t>
            </w:r>
          </w:p>
          <w:p w14:paraId="73644007" w14:textId="77B6C552" w:rsidR="004D3011" w:rsidRDefault="001A7551" w:rsidP="00464730">
            <w:r>
              <w:t>LINKEDIN:</w:t>
            </w:r>
          </w:p>
          <w:p w14:paraId="67F933A4" w14:textId="664E24F8" w:rsidR="00036450" w:rsidRDefault="00A939A9" w:rsidP="00464730">
            <w:hyperlink r:id="rId10" w:history="1">
              <w:r w:rsidR="001A7551" w:rsidRPr="00585ADF">
                <w:rPr>
                  <w:rStyle w:val="Hyperlink"/>
                  <w:highlight w:val="lightGray"/>
                </w:rPr>
                <w:t>www.linkedin.com/in/sarvottam-singh</w:t>
              </w:r>
            </w:hyperlink>
          </w:p>
          <w:p w14:paraId="22F4BA14" w14:textId="2A4AC374" w:rsidR="001A7551" w:rsidRDefault="001A7551" w:rsidP="00464730">
            <w:r>
              <w:t>ADDRESS:</w:t>
            </w:r>
          </w:p>
          <w:p w14:paraId="1138F8C2" w14:textId="44D989D0" w:rsidR="001A7551" w:rsidRDefault="001A7551" w:rsidP="00464730">
            <w:pPr>
              <w:rPr>
                <w:color w:val="B85A22" w:themeColor="accent2" w:themeShade="BF"/>
              </w:rPr>
            </w:pPr>
            <w:r w:rsidRPr="001A7551">
              <w:rPr>
                <w:color w:val="B85A22" w:themeColor="accent2" w:themeShade="BF"/>
                <w:highlight w:val="lightGray"/>
              </w:rPr>
              <w:t>Patna, India 800020</w:t>
            </w:r>
          </w:p>
          <w:p w14:paraId="6888D856" w14:textId="64E04B09" w:rsidR="002E133C" w:rsidRDefault="002E133C" w:rsidP="00464730">
            <w:pPr>
              <w:rPr>
                <w:color w:val="B85A22" w:themeColor="accent2" w:themeShade="BF"/>
              </w:rPr>
            </w:pPr>
          </w:p>
          <w:p w14:paraId="0BAB7269" w14:textId="77777777" w:rsidR="002E133C" w:rsidRPr="001A7551" w:rsidRDefault="002E133C" w:rsidP="00464730">
            <w:pPr>
              <w:rPr>
                <w:rStyle w:val="Hyperlink"/>
              </w:rPr>
            </w:pPr>
          </w:p>
          <w:p w14:paraId="5E3F1862" w14:textId="77777777" w:rsidR="004D3011" w:rsidRPr="00CB0055" w:rsidRDefault="00251E6C" w:rsidP="00464730">
            <w:pPr>
              <w:pStyle w:val="Heading3"/>
            </w:pPr>
            <w:r>
              <w:t>HOBBIES</w:t>
            </w:r>
          </w:p>
          <w:p w14:paraId="35974078" w14:textId="6E8E7F9A" w:rsidR="004D3011" w:rsidRDefault="00073DB3" w:rsidP="00464730">
            <w:r>
              <w:t>COMPUTER GAMES</w:t>
            </w:r>
          </w:p>
          <w:p w14:paraId="0690FF68" w14:textId="3828CC33" w:rsidR="004D3011" w:rsidRDefault="00073DB3" w:rsidP="00464730">
            <w:r>
              <w:t>COOKING</w:t>
            </w:r>
          </w:p>
          <w:p w14:paraId="03A2FB06" w14:textId="4D6359FB" w:rsidR="004D3011" w:rsidRDefault="00073DB3" w:rsidP="00464730">
            <w:r>
              <w:t>TRAVELLING</w:t>
            </w:r>
          </w:p>
          <w:p w14:paraId="3CD972DC" w14:textId="6C179822" w:rsidR="00073DB3" w:rsidRDefault="00073DB3" w:rsidP="00464730">
            <w:pPr>
              <w:pStyle w:val="Heading3"/>
            </w:pPr>
            <w:r>
              <w:t>LANGUAGE</w:t>
            </w:r>
          </w:p>
          <w:p w14:paraId="51D4C957" w14:textId="3349EB24" w:rsidR="00073DB3" w:rsidRDefault="00073DB3" w:rsidP="00464730">
            <w:r>
              <w:t>HINDI</w:t>
            </w:r>
          </w:p>
          <w:p w14:paraId="1E84B82C" w14:textId="72A06E78" w:rsidR="004D3011" w:rsidRPr="004D3011" w:rsidRDefault="00073DB3" w:rsidP="00464730">
            <w:r>
              <w:t>ENGLISH</w:t>
            </w:r>
          </w:p>
        </w:tc>
        <w:tc>
          <w:tcPr>
            <w:tcW w:w="720" w:type="dxa"/>
          </w:tcPr>
          <w:p w14:paraId="649A4327" w14:textId="77777777" w:rsidR="001B2ABD" w:rsidRDefault="001B2ABD" w:rsidP="00464730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01553383"/>
              <w:placeholder>
                <w:docPart w:val="2F4405280BE048BCB884BA6A2BD5ACF2"/>
              </w:placeholder>
              <w:temporary/>
              <w:showingPlcHdr/>
              <w15:appearance w15:val="hidden"/>
            </w:sdtPr>
            <w:sdtEndPr/>
            <w:sdtContent>
              <w:p w14:paraId="030CE30E" w14:textId="77777777" w:rsidR="002E133C" w:rsidRDefault="002E133C" w:rsidP="0046473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206F3879" w14:textId="77777777" w:rsidR="002E133C" w:rsidRPr="004D6EAB" w:rsidRDefault="002E133C" w:rsidP="00464730">
            <w:pPr>
              <w:pStyle w:val="Heading4"/>
              <w:rPr>
                <w:bCs/>
                <w:sz w:val="24"/>
                <w:szCs w:val="24"/>
              </w:rPr>
            </w:pPr>
            <w:r w:rsidRPr="004D6EAB">
              <w:rPr>
                <w:sz w:val="24"/>
                <w:szCs w:val="24"/>
              </w:rPr>
              <w:t>[Cognizant, Pune]  [Associate QE&amp;A]</w:t>
            </w:r>
          </w:p>
          <w:p w14:paraId="65D65020" w14:textId="5EDF5087" w:rsidR="002E133C" w:rsidRPr="004D6EAB" w:rsidRDefault="002E133C" w:rsidP="00464730">
            <w:pPr>
              <w:pStyle w:val="Date"/>
              <w:rPr>
                <w:b/>
                <w:bCs/>
                <w:sz w:val="24"/>
                <w:szCs w:val="24"/>
              </w:rPr>
            </w:pPr>
            <w:r w:rsidRPr="004D6EAB">
              <w:rPr>
                <w:b/>
                <w:bCs/>
                <w:sz w:val="24"/>
                <w:szCs w:val="24"/>
              </w:rPr>
              <w:t>[20</w:t>
            </w:r>
            <w:r w:rsidR="00732B19">
              <w:rPr>
                <w:b/>
                <w:bCs/>
                <w:sz w:val="24"/>
                <w:szCs w:val="24"/>
              </w:rPr>
              <w:t>19</w:t>
            </w:r>
            <w:r w:rsidRPr="004D6EAB">
              <w:rPr>
                <w:b/>
                <w:bCs/>
                <w:sz w:val="24"/>
                <w:szCs w:val="24"/>
              </w:rPr>
              <w:t>]–[Current]</w:t>
            </w:r>
          </w:p>
          <w:p w14:paraId="69CCC81E" w14:textId="49A9A6F7" w:rsidR="002E133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 xml:space="preserve">Extensively working on various Testing Framework development as a part of QE&amp;A Tech CoE. </w:t>
            </w:r>
          </w:p>
          <w:p w14:paraId="0C772CC6" w14:textId="77777777" w:rsidR="002E133C" w:rsidRPr="00251E6C" w:rsidRDefault="002E133C" w:rsidP="00464730">
            <w:pPr>
              <w:pStyle w:val="ListParagraph"/>
              <w:tabs>
                <w:tab w:val="left" w:pos="990"/>
              </w:tabs>
              <w:rPr>
                <w:sz w:val="20"/>
                <w:szCs w:val="20"/>
              </w:rPr>
            </w:pPr>
          </w:p>
          <w:p w14:paraId="702627B3" w14:textId="77777777" w:rsidR="002E133C" w:rsidRPr="00251E6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 xml:space="preserve">Worked on Various Selenium Frameworks , API Automation testing, BDD Testing. </w:t>
            </w:r>
          </w:p>
          <w:p w14:paraId="02CDE116" w14:textId="0178A575" w:rsidR="002E133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 xml:space="preserve">Worked on Unified Python Automation Framework Development. </w:t>
            </w:r>
          </w:p>
          <w:p w14:paraId="0C703500" w14:textId="77777777" w:rsidR="002E133C" w:rsidRDefault="002E133C" w:rsidP="00464730">
            <w:pPr>
              <w:pStyle w:val="ListParagraph"/>
              <w:tabs>
                <w:tab w:val="left" w:pos="990"/>
              </w:tabs>
              <w:rPr>
                <w:sz w:val="20"/>
                <w:szCs w:val="20"/>
              </w:rPr>
            </w:pPr>
          </w:p>
          <w:p w14:paraId="6469A493" w14:textId="47ADFD05" w:rsidR="002E133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E133C">
              <w:rPr>
                <w:sz w:val="20"/>
                <w:szCs w:val="20"/>
              </w:rPr>
              <w:t>Worked on End to End creation of Robot Automation Framework</w:t>
            </w:r>
            <w:r>
              <w:rPr>
                <w:sz w:val="20"/>
                <w:szCs w:val="20"/>
              </w:rPr>
              <w:t xml:space="preserve">, </w:t>
            </w:r>
            <w:r w:rsidRPr="002E133C">
              <w:rPr>
                <w:sz w:val="20"/>
                <w:szCs w:val="20"/>
              </w:rPr>
              <w:t>Cypress Framework</w:t>
            </w:r>
            <w:r>
              <w:rPr>
                <w:sz w:val="20"/>
                <w:szCs w:val="20"/>
              </w:rPr>
              <w:t>,</w:t>
            </w:r>
            <w:r>
              <w:t xml:space="preserve"> </w:t>
            </w:r>
            <w:r w:rsidRPr="002E133C">
              <w:rPr>
                <w:sz w:val="20"/>
                <w:szCs w:val="20"/>
              </w:rPr>
              <w:t>GitHub Actions and have created playbooks and implementation documents for Testing teams’ guidance and support.</w:t>
            </w:r>
          </w:p>
          <w:p w14:paraId="7101F64F" w14:textId="77777777" w:rsidR="002E133C" w:rsidRPr="002E133C" w:rsidRDefault="002E133C" w:rsidP="00464730">
            <w:pPr>
              <w:pStyle w:val="ListParagraph"/>
              <w:rPr>
                <w:sz w:val="20"/>
                <w:szCs w:val="20"/>
              </w:rPr>
            </w:pPr>
          </w:p>
          <w:p w14:paraId="78D07ABF" w14:textId="77777777" w:rsidR="002E133C" w:rsidRPr="00251E6C" w:rsidRDefault="002E133C" w:rsidP="00464730">
            <w:pPr>
              <w:pStyle w:val="ListParagraph"/>
              <w:tabs>
                <w:tab w:val="left" w:pos="990"/>
              </w:tabs>
              <w:rPr>
                <w:sz w:val="20"/>
                <w:szCs w:val="20"/>
              </w:rPr>
            </w:pPr>
          </w:p>
          <w:p w14:paraId="2F40C190" w14:textId="6ABD0F04" w:rsidR="002E133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>Extensively worked on Docker Containers. Have Dockerized many Frameworks for testing and deployment(Using Self-created Dockerfile).</w:t>
            </w:r>
          </w:p>
          <w:p w14:paraId="71F60CF4" w14:textId="77777777" w:rsidR="00464730" w:rsidRPr="00251E6C" w:rsidRDefault="00464730" w:rsidP="00464730">
            <w:pPr>
              <w:pStyle w:val="ListParagraph"/>
              <w:tabs>
                <w:tab w:val="left" w:pos="990"/>
              </w:tabs>
              <w:rPr>
                <w:sz w:val="20"/>
                <w:szCs w:val="20"/>
              </w:rPr>
            </w:pPr>
          </w:p>
          <w:p w14:paraId="624E9079" w14:textId="77777777" w:rsidR="002E133C" w:rsidRPr="00251E6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 xml:space="preserve"> Worked on Various CICD Tools such as Jenkins, CircleCI, GitHub Actions ,GitLab to create Builds by creating Pipelines using GUI as well as YAML codes.</w:t>
            </w:r>
          </w:p>
          <w:p w14:paraId="7B0956A8" w14:textId="77777777" w:rsidR="002E133C" w:rsidRPr="00251E6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 xml:space="preserve"> Well versed with DBMS concepts and using SQL statements.</w:t>
            </w:r>
          </w:p>
          <w:p w14:paraId="304E7008" w14:textId="059C06DA" w:rsidR="002E133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 xml:space="preserve"> Well Versed with Software Development Life Cycle (SDLC) and Software Testing Life Cycle (STLC) including Agile Methodology.</w:t>
            </w:r>
          </w:p>
          <w:p w14:paraId="4DBF9450" w14:textId="77777777" w:rsidR="002E133C" w:rsidRPr="00251E6C" w:rsidRDefault="002E133C" w:rsidP="00464730">
            <w:pPr>
              <w:pStyle w:val="ListParagraph"/>
              <w:tabs>
                <w:tab w:val="left" w:pos="990"/>
              </w:tabs>
              <w:rPr>
                <w:sz w:val="20"/>
                <w:szCs w:val="20"/>
              </w:rPr>
            </w:pPr>
          </w:p>
          <w:p w14:paraId="4C2CA644" w14:textId="793F9F42" w:rsidR="002E133C" w:rsidRPr="00251E6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 xml:space="preserve"> Participated in continuous improvement by generating suggestions, engaging in problem</w:t>
            </w:r>
            <w:r>
              <w:rPr>
                <w:sz w:val="20"/>
                <w:szCs w:val="20"/>
              </w:rPr>
              <w:t xml:space="preserve"> </w:t>
            </w:r>
            <w:r w:rsidRPr="00251E6C">
              <w:rPr>
                <w:sz w:val="20"/>
                <w:szCs w:val="20"/>
              </w:rPr>
              <w:t xml:space="preserve">solving activities to support teamwork. </w:t>
            </w:r>
          </w:p>
          <w:p w14:paraId="275EC1DA" w14:textId="793F9F42" w:rsidR="000E477F" w:rsidRPr="002E133C" w:rsidRDefault="002E133C" w:rsidP="00464730">
            <w:pPr>
              <w:pStyle w:val="ListParagraph"/>
              <w:numPr>
                <w:ilvl w:val="0"/>
                <w:numId w:val="1"/>
              </w:numPr>
              <w:spacing w:after="200" w:line="276" w:lineRule="auto"/>
              <w:rPr>
                <w:rFonts w:asciiTheme="majorHAnsi" w:hAnsiTheme="majorHAnsi" w:cs="Times New Roman"/>
                <w:b/>
                <w:szCs w:val="18"/>
                <w:u w:val="single"/>
              </w:rPr>
            </w:pPr>
            <w:r w:rsidRPr="002E133C">
              <w:rPr>
                <w:sz w:val="20"/>
                <w:szCs w:val="20"/>
              </w:rPr>
              <w:t>Worked within applicable standards, policies and regulatory guidelines to promote safe working environment.</w:t>
            </w:r>
          </w:p>
          <w:tbl>
            <w:tblPr>
              <w:tblpPr w:leftFromText="180" w:rightFromText="180" w:vertAnchor="text" w:horzAnchor="page" w:tblpX="1" w:tblpY="351"/>
              <w:tblW w:w="6470" w:type="dxa"/>
              <w:tblLayout w:type="fixed"/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470"/>
            </w:tblGrid>
            <w:tr w:rsidR="00464730" w:rsidRPr="000E477F" w14:paraId="4A7B42B5" w14:textId="77777777" w:rsidTr="00464730">
              <w:tc>
                <w:tcPr>
                  <w:tcW w:w="6470" w:type="dxa"/>
                </w:tcPr>
                <w:p w14:paraId="71BD11E4" w14:textId="77777777" w:rsidR="00464730" w:rsidRDefault="00464730" w:rsidP="00464730">
                  <w:pPr>
                    <w:pStyle w:val="Heading2"/>
                  </w:pPr>
                  <w:r>
                    <w:lastRenderedPageBreak/>
                    <w:t>SKILL SET</w:t>
                  </w:r>
                </w:p>
                <w:p w14:paraId="7D64581A" w14:textId="77777777" w:rsid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Core Java</w:t>
                  </w:r>
                </w:p>
                <w:p w14:paraId="0D94E7FE" w14:textId="77777777" w:rsid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TestNG Framework</w:t>
                  </w:r>
                </w:p>
                <w:p w14:paraId="2494A935" w14:textId="77777777" w:rsid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SQL</w:t>
                  </w:r>
                </w:p>
                <w:p w14:paraId="762C16FD" w14:textId="77777777" w:rsid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API Testing</w:t>
                  </w:r>
                </w:p>
                <w:p w14:paraId="147AE5B8" w14:textId="77777777" w:rsidR="00464730" w:rsidRPr="00073DB3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Docker</w:t>
                  </w:r>
                </w:p>
                <w:p w14:paraId="49CB766C" w14:textId="77777777" w:rsid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szCs w:val="18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PYTHON TESTING FRAMEWORK</w:t>
                  </w:r>
                </w:p>
                <w:p w14:paraId="1D8AD804" w14:textId="77777777" w:rsid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szCs w:val="18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CYPRESS</w:t>
                  </w:r>
                </w:p>
                <w:p w14:paraId="728DCF91" w14:textId="77777777" w:rsidR="00464730" w:rsidRPr="00073DB3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HTML &amp; CSS</w:t>
                  </w:r>
                </w:p>
                <w:p w14:paraId="4560DDC5" w14:textId="77777777" w:rsidR="00464730" w:rsidRPr="00073DB3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CICD Methodology</w:t>
                  </w:r>
                </w:p>
                <w:p w14:paraId="30289E37" w14:textId="77777777" w:rsidR="00464730" w:rsidRPr="00073DB3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ROBOT AUTOMATION FRAMEWORK</w:t>
                  </w:r>
                </w:p>
                <w:p w14:paraId="214A810B" w14:textId="77777777" w:rsid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Selenium WebDriver</w:t>
                  </w:r>
                </w:p>
                <w:p w14:paraId="42454D66" w14:textId="77777777" w:rsidR="00464730" w:rsidRPr="008703F9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Cucumber BDD Framework</w:t>
                  </w:r>
                </w:p>
                <w:p w14:paraId="77B72A0D" w14:textId="2CAA3D1A" w:rsidR="00464730" w:rsidRP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 xml:space="preserve">MS Office </w:t>
                  </w:r>
                </w:p>
                <w:p w14:paraId="3048698C" w14:textId="77777777" w:rsidR="00464730" w:rsidRDefault="00464730" w:rsidP="00464730">
                  <w:pPr>
                    <w:pStyle w:val="Heading2"/>
                  </w:pPr>
                  <w:r>
                    <w:t>projects</w:t>
                  </w:r>
                </w:p>
                <w:p w14:paraId="6505E4A4" w14:textId="77777777" w:rsidR="00464730" w:rsidRDefault="00464730" w:rsidP="00464730">
                  <w:pPr>
                    <w:rPr>
                      <w:szCs w:val="18"/>
                    </w:rPr>
                  </w:pPr>
                  <w:r>
                    <w:rPr>
                      <w:szCs w:val="18"/>
                    </w:rPr>
                    <w:t>Unified Python Automation Framework</w:t>
                  </w:r>
                </w:p>
                <w:p w14:paraId="2E215E0B" w14:textId="77777777" w:rsidR="00464730" w:rsidRPr="008703F9" w:rsidRDefault="00464730" w:rsidP="00464730">
                  <w:pPr>
                    <w:rPr>
                      <w:szCs w:val="18"/>
                    </w:rPr>
                  </w:pPr>
                  <w:r>
                    <w:rPr>
                      <w:szCs w:val="18"/>
                    </w:rPr>
                    <w:t>Feature Developments</w:t>
                  </w:r>
                </w:p>
                <w:p w14:paraId="19F6E8A9" w14:textId="77777777" w:rsidR="00464730" w:rsidRPr="00464730" w:rsidRDefault="00464730" w:rsidP="00464730">
                  <w:pPr>
                    <w:pStyle w:val="ListParagraph"/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</w:p>
                <w:sdt>
                  <w:sdtPr>
                    <w:id w:val="1049110328"/>
                    <w:placeholder>
                      <w:docPart w:val="9D82A390EAFC42D38D3CF040B166662C"/>
                    </w:placeholder>
                    <w:temporary/>
                    <w:showingPlcHdr/>
                    <w15:appearance w15:val="hidden"/>
                  </w:sdtPr>
                  <w:sdtEndPr/>
                  <w:sdtContent>
                    <w:p w14:paraId="48D5396C" w14:textId="77777777" w:rsidR="00464730" w:rsidRDefault="00464730" w:rsidP="00464730">
                      <w:pPr>
                        <w:pStyle w:val="Heading2"/>
                      </w:pPr>
                      <w:r w:rsidRPr="00036450">
                        <w:t>EDUCATION</w:t>
                      </w:r>
                    </w:p>
                  </w:sdtContent>
                </w:sdt>
                <w:tbl>
                  <w:tblPr>
                    <w:tblStyle w:val="TableGrid"/>
                    <w:tblW w:w="6292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405"/>
                    <w:gridCol w:w="1757"/>
                    <w:gridCol w:w="1565"/>
                    <w:gridCol w:w="1565"/>
                  </w:tblGrid>
                  <w:tr w:rsidR="00464730" w14:paraId="024A862D" w14:textId="77777777" w:rsidTr="00041647">
                    <w:trPr>
                      <w:trHeight w:val="252"/>
                    </w:trPr>
                    <w:tc>
                      <w:tcPr>
                        <w:tcW w:w="1405" w:type="dxa"/>
                      </w:tcPr>
                      <w:p w14:paraId="3708B216" w14:textId="77777777" w:rsidR="00464730" w:rsidRPr="007D65D7" w:rsidRDefault="00464730" w:rsidP="00732B19">
                        <w:pPr>
                          <w:framePr w:hSpace="180" w:wrap="around" w:hAnchor="text" w:y="-740"/>
                          <w:rPr>
                            <w:sz w:val="20"/>
                            <w:szCs w:val="20"/>
                          </w:rPr>
                        </w:pPr>
                        <w:r w:rsidRPr="007D65D7">
                          <w:rPr>
                            <w:sz w:val="20"/>
                            <w:szCs w:val="20"/>
                          </w:rPr>
                          <w:t>B.Tech</w:t>
                        </w:r>
                        <w:r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c>
                    <w:tc>
                      <w:tcPr>
                        <w:tcW w:w="1757" w:type="dxa"/>
                      </w:tcPr>
                      <w:p w14:paraId="63A4C544" w14:textId="77777777" w:rsidR="00464730" w:rsidRDefault="00464730" w:rsidP="00732B19">
                        <w:pPr>
                          <w:framePr w:hSpace="180" w:wrap="around" w:hAnchor="text" w:y="-740"/>
                        </w:pPr>
                        <w:r>
                          <w:t>Arya college of engineering &amp; IT</w:t>
                        </w:r>
                      </w:p>
                    </w:tc>
                    <w:tc>
                      <w:tcPr>
                        <w:tcW w:w="1565" w:type="dxa"/>
                      </w:tcPr>
                      <w:p w14:paraId="4330A249" w14:textId="77777777" w:rsidR="00464730" w:rsidRDefault="00464730" w:rsidP="00732B19">
                        <w:pPr>
                          <w:framePr w:hSpace="180" w:wrap="around" w:hAnchor="text" w:y="-740"/>
                        </w:pPr>
                        <w:r>
                          <w:t>68%(RTU)</w:t>
                        </w:r>
                      </w:p>
                    </w:tc>
                    <w:tc>
                      <w:tcPr>
                        <w:tcW w:w="1565" w:type="dxa"/>
                      </w:tcPr>
                      <w:p w14:paraId="3BCEA987" w14:textId="77777777" w:rsidR="00464730" w:rsidRDefault="00464730" w:rsidP="00732B19">
                        <w:pPr>
                          <w:framePr w:hSpace="180" w:wrap="around" w:hAnchor="text" w:y="-740"/>
                        </w:pPr>
                        <w:r>
                          <w:t>2015-2019</w:t>
                        </w:r>
                      </w:p>
                    </w:tc>
                  </w:tr>
                  <w:tr w:rsidR="00464730" w14:paraId="7F15CBCA" w14:textId="77777777" w:rsidTr="00041647">
                    <w:trPr>
                      <w:trHeight w:val="252"/>
                    </w:trPr>
                    <w:tc>
                      <w:tcPr>
                        <w:tcW w:w="1405" w:type="dxa"/>
                      </w:tcPr>
                      <w:p w14:paraId="000A0F91" w14:textId="77777777" w:rsidR="00464730" w:rsidRDefault="00464730" w:rsidP="00732B19">
                        <w:pPr>
                          <w:framePr w:hSpace="180" w:wrap="around" w:hAnchor="text" w:y="-740"/>
                        </w:pPr>
                        <w:r>
                          <w:t>Intermediate</w:t>
                        </w:r>
                      </w:p>
                    </w:tc>
                    <w:tc>
                      <w:tcPr>
                        <w:tcW w:w="1757" w:type="dxa"/>
                      </w:tcPr>
                      <w:p w14:paraId="1D03EF65" w14:textId="77777777" w:rsidR="00464730" w:rsidRDefault="00464730" w:rsidP="00732B19">
                        <w:pPr>
                          <w:framePr w:hSpace="180" w:wrap="around" w:hAnchor="text" w:y="-740"/>
                        </w:pPr>
                        <w:r>
                          <w:t>Patna Central School</w:t>
                        </w:r>
                      </w:p>
                    </w:tc>
                    <w:tc>
                      <w:tcPr>
                        <w:tcW w:w="1565" w:type="dxa"/>
                      </w:tcPr>
                      <w:p w14:paraId="3B03A544" w14:textId="77777777" w:rsidR="00464730" w:rsidRDefault="00464730" w:rsidP="00732B19">
                        <w:pPr>
                          <w:framePr w:hSpace="180" w:wrap="around" w:hAnchor="text" w:y="-740"/>
                          <w:tabs>
                            <w:tab w:val="left" w:pos="740"/>
                          </w:tabs>
                        </w:pPr>
                        <w:r>
                          <w:t>78%(CBSE)</w:t>
                        </w:r>
                      </w:p>
                    </w:tc>
                    <w:tc>
                      <w:tcPr>
                        <w:tcW w:w="1565" w:type="dxa"/>
                      </w:tcPr>
                      <w:p w14:paraId="15E7F7B0" w14:textId="77777777" w:rsidR="00464730" w:rsidRDefault="00464730" w:rsidP="00732B19">
                        <w:pPr>
                          <w:framePr w:hSpace="180" w:wrap="around" w:hAnchor="text" w:y="-740"/>
                        </w:pPr>
                        <w:r>
                          <w:t>2013-2015</w:t>
                        </w:r>
                      </w:p>
                    </w:tc>
                  </w:tr>
                  <w:tr w:rsidR="00464730" w14:paraId="5EF187E9" w14:textId="77777777" w:rsidTr="00041647">
                    <w:trPr>
                      <w:trHeight w:val="252"/>
                    </w:trPr>
                    <w:tc>
                      <w:tcPr>
                        <w:tcW w:w="1405" w:type="dxa"/>
                      </w:tcPr>
                      <w:p w14:paraId="0237EEB6" w14:textId="77777777" w:rsidR="00464730" w:rsidRDefault="00464730" w:rsidP="00732B19">
                        <w:pPr>
                          <w:framePr w:hSpace="180" w:wrap="around" w:hAnchor="text" w:y="-740"/>
                        </w:pPr>
                        <w:r>
                          <w:t>High School</w:t>
                        </w:r>
                      </w:p>
                    </w:tc>
                    <w:tc>
                      <w:tcPr>
                        <w:tcW w:w="1757" w:type="dxa"/>
                      </w:tcPr>
                      <w:p w14:paraId="36CD6601" w14:textId="77777777" w:rsidR="00464730" w:rsidRDefault="00464730" w:rsidP="00732B19">
                        <w:pPr>
                          <w:framePr w:hSpace="180" w:wrap="around" w:hAnchor="text" w:y="-740"/>
                        </w:pPr>
                        <w:r>
                          <w:t>St. Anthony’s School</w:t>
                        </w:r>
                      </w:p>
                    </w:tc>
                    <w:tc>
                      <w:tcPr>
                        <w:tcW w:w="1565" w:type="dxa"/>
                      </w:tcPr>
                      <w:p w14:paraId="00CEFC73" w14:textId="77777777" w:rsidR="00464730" w:rsidRDefault="00464730" w:rsidP="00732B19">
                        <w:pPr>
                          <w:framePr w:hSpace="180" w:wrap="around" w:hAnchor="text" w:y="-740"/>
                        </w:pPr>
                        <w:r>
                          <w:t>89%(ICSE)</w:t>
                        </w:r>
                      </w:p>
                    </w:tc>
                    <w:tc>
                      <w:tcPr>
                        <w:tcW w:w="1565" w:type="dxa"/>
                      </w:tcPr>
                      <w:p w14:paraId="1FB78838" w14:textId="77777777" w:rsidR="00464730" w:rsidRDefault="00464730" w:rsidP="00732B19">
                        <w:pPr>
                          <w:framePr w:hSpace="180" w:wrap="around" w:hAnchor="text" w:y="-740"/>
                        </w:pPr>
                        <w:r>
                          <w:t>2012-2013</w:t>
                        </w:r>
                      </w:p>
                    </w:tc>
                  </w:tr>
                </w:tbl>
                <w:p w14:paraId="72F7EA7E" w14:textId="77777777" w:rsidR="00464730" w:rsidRDefault="00464730" w:rsidP="00464730">
                  <w:pPr>
                    <w:pStyle w:val="Heading2"/>
                  </w:pPr>
                  <w:r>
                    <w:t xml:space="preserve">Soft SKILL </w:t>
                  </w:r>
                </w:p>
                <w:p w14:paraId="2BEBDB10" w14:textId="77777777" w:rsidR="00464730" w:rsidRPr="008703F9" w:rsidRDefault="00464730" w:rsidP="00464730">
                  <w:pPr>
                    <w:pStyle w:val="ListParagraph"/>
                    <w:numPr>
                      <w:ilvl w:val="0"/>
                      <w:numId w:val="5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t>Adaptability</w:t>
                  </w:r>
                </w:p>
                <w:p w14:paraId="123FAEE3" w14:textId="77777777" w:rsidR="00464730" w:rsidRPr="008703F9" w:rsidRDefault="00464730" w:rsidP="00464730">
                  <w:pPr>
                    <w:pStyle w:val="ListParagraph"/>
                    <w:numPr>
                      <w:ilvl w:val="0"/>
                      <w:numId w:val="5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t>Teamwork and Collaboration</w:t>
                  </w:r>
                </w:p>
                <w:p w14:paraId="3024E52D" w14:textId="77777777" w:rsidR="00464730" w:rsidRPr="008703F9" w:rsidRDefault="00464730" w:rsidP="00464730">
                  <w:pPr>
                    <w:pStyle w:val="ListParagraph"/>
                    <w:numPr>
                      <w:ilvl w:val="0"/>
                      <w:numId w:val="5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t>Flexible and Adaptable</w:t>
                  </w:r>
                </w:p>
                <w:p w14:paraId="1278B75B" w14:textId="77777777" w:rsidR="00464730" w:rsidRPr="000E477F" w:rsidRDefault="00464730" w:rsidP="00464730">
                  <w:pPr>
                    <w:pStyle w:val="ListParagraph"/>
                    <w:numPr>
                      <w:ilvl w:val="0"/>
                      <w:numId w:val="5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t>Self-Motivated</w:t>
                  </w:r>
                </w:p>
                <w:p w14:paraId="625AA510" w14:textId="77777777" w:rsidR="00464730" w:rsidRPr="000E477F" w:rsidRDefault="00464730" w:rsidP="00464730">
                  <w:pPr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</w:p>
              </w:tc>
            </w:tr>
          </w:tbl>
          <w:p w14:paraId="33BC2D14" w14:textId="471C6515" w:rsidR="002E133C" w:rsidRPr="002E133C" w:rsidRDefault="002E133C" w:rsidP="00464730">
            <w:pPr>
              <w:pStyle w:val="ListParagraph"/>
              <w:spacing w:after="200" w:line="276" w:lineRule="auto"/>
              <w:rPr>
                <w:rFonts w:asciiTheme="majorHAnsi" w:hAnsiTheme="majorHAnsi" w:cs="Times New Roman"/>
                <w:b/>
                <w:szCs w:val="18"/>
                <w:u w:val="single"/>
              </w:rPr>
            </w:pPr>
          </w:p>
        </w:tc>
      </w:tr>
    </w:tbl>
    <w:p w14:paraId="1D096253" w14:textId="77777777" w:rsidR="008703F9" w:rsidRPr="000E477F" w:rsidRDefault="008703F9" w:rsidP="008703F9">
      <w:pPr>
        <w:rPr>
          <w:color w:val="548AB7" w:themeColor="accent1" w:themeShade="BF"/>
          <w:szCs w:val="18"/>
        </w:rPr>
      </w:pPr>
    </w:p>
    <w:p w14:paraId="62CC5A43" w14:textId="7F5DF055" w:rsidR="008703F9" w:rsidRDefault="008703F9" w:rsidP="008703F9"/>
    <w:p w14:paraId="0348CF4C" w14:textId="4F0EBA46" w:rsidR="0043117B" w:rsidRPr="002E133C" w:rsidRDefault="00A939A9" w:rsidP="002E133C">
      <w:pPr>
        <w:tabs>
          <w:tab w:val="left" w:pos="990"/>
        </w:tabs>
        <w:ind w:left="360"/>
        <w:rPr>
          <w:sz w:val="20"/>
          <w:szCs w:val="20"/>
        </w:rPr>
      </w:pPr>
    </w:p>
    <w:p w14:paraId="6133997A" w14:textId="77777777" w:rsidR="002E133C" w:rsidRPr="00251E6C" w:rsidRDefault="002E133C" w:rsidP="002E133C">
      <w:pPr>
        <w:pStyle w:val="ListParagraph"/>
        <w:tabs>
          <w:tab w:val="left" w:pos="990"/>
        </w:tabs>
        <w:rPr>
          <w:sz w:val="20"/>
          <w:szCs w:val="20"/>
        </w:rPr>
      </w:pPr>
    </w:p>
    <w:sectPr w:rsidR="002E133C" w:rsidRPr="00251E6C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F59D6" w14:textId="77777777" w:rsidR="00A939A9" w:rsidRDefault="00A939A9" w:rsidP="000C45FF">
      <w:r>
        <w:separator/>
      </w:r>
    </w:p>
  </w:endnote>
  <w:endnote w:type="continuationSeparator" w:id="0">
    <w:p w14:paraId="022F3F69" w14:textId="77777777" w:rsidR="00A939A9" w:rsidRDefault="00A939A9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59F23" w14:textId="77777777" w:rsidR="00A939A9" w:rsidRDefault="00A939A9" w:rsidP="000C45FF">
      <w:r>
        <w:separator/>
      </w:r>
    </w:p>
  </w:footnote>
  <w:footnote w:type="continuationSeparator" w:id="0">
    <w:p w14:paraId="6350E569" w14:textId="77777777" w:rsidR="00A939A9" w:rsidRDefault="00A939A9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E4D71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90AA8AE" wp14:editId="68F5E75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E3C5A"/>
    <w:multiLevelType w:val="hybridMultilevel"/>
    <w:tmpl w:val="AC0A7C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012C37"/>
    <w:multiLevelType w:val="hybridMultilevel"/>
    <w:tmpl w:val="A4AAADEA"/>
    <w:lvl w:ilvl="0" w:tplc="6258339E">
      <w:start w:val="1"/>
      <w:numFmt w:val="decimal"/>
      <w:lvlText w:val="%1."/>
      <w:lvlJc w:val="left"/>
      <w:pPr>
        <w:ind w:left="510" w:hanging="360"/>
      </w:pPr>
      <w:rPr>
        <w:rFonts w:hint="default"/>
        <w:color w:val="94B6D2" w:themeColor="accent1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" w15:restartNumberingAfterBreak="0">
    <w:nsid w:val="305E307D"/>
    <w:multiLevelType w:val="hybridMultilevel"/>
    <w:tmpl w:val="ACA4A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B0A18"/>
    <w:multiLevelType w:val="hybridMultilevel"/>
    <w:tmpl w:val="DD849F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CB47A3"/>
    <w:multiLevelType w:val="hybridMultilevel"/>
    <w:tmpl w:val="DB34E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622F81"/>
    <w:multiLevelType w:val="hybridMultilevel"/>
    <w:tmpl w:val="9B6AD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551"/>
    <w:rsid w:val="000160D3"/>
    <w:rsid w:val="0003143C"/>
    <w:rsid w:val="00036450"/>
    <w:rsid w:val="000526C1"/>
    <w:rsid w:val="00073DB3"/>
    <w:rsid w:val="00094499"/>
    <w:rsid w:val="000C45FF"/>
    <w:rsid w:val="000E3FD1"/>
    <w:rsid w:val="000E477F"/>
    <w:rsid w:val="00112054"/>
    <w:rsid w:val="001317D8"/>
    <w:rsid w:val="001525E1"/>
    <w:rsid w:val="00180329"/>
    <w:rsid w:val="0019001F"/>
    <w:rsid w:val="001A74A5"/>
    <w:rsid w:val="001A7551"/>
    <w:rsid w:val="001B2ABD"/>
    <w:rsid w:val="001E0391"/>
    <w:rsid w:val="001E1759"/>
    <w:rsid w:val="001F1ECC"/>
    <w:rsid w:val="002400EB"/>
    <w:rsid w:val="00251E6C"/>
    <w:rsid w:val="00256CF7"/>
    <w:rsid w:val="00281FD5"/>
    <w:rsid w:val="002C51CD"/>
    <w:rsid w:val="002E133C"/>
    <w:rsid w:val="0030481B"/>
    <w:rsid w:val="003156FC"/>
    <w:rsid w:val="003254B5"/>
    <w:rsid w:val="0037121F"/>
    <w:rsid w:val="003910D8"/>
    <w:rsid w:val="003A6B7D"/>
    <w:rsid w:val="003B06CA"/>
    <w:rsid w:val="004071FC"/>
    <w:rsid w:val="004432CB"/>
    <w:rsid w:val="00445947"/>
    <w:rsid w:val="00464730"/>
    <w:rsid w:val="004813B3"/>
    <w:rsid w:val="00496591"/>
    <w:rsid w:val="004C63E4"/>
    <w:rsid w:val="004D3011"/>
    <w:rsid w:val="004D6EAB"/>
    <w:rsid w:val="005262AC"/>
    <w:rsid w:val="005E39D5"/>
    <w:rsid w:val="00600670"/>
    <w:rsid w:val="0062123A"/>
    <w:rsid w:val="00646E75"/>
    <w:rsid w:val="006771D0"/>
    <w:rsid w:val="00715FCB"/>
    <w:rsid w:val="00732B19"/>
    <w:rsid w:val="00743101"/>
    <w:rsid w:val="00764C9F"/>
    <w:rsid w:val="007775E1"/>
    <w:rsid w:val="007867A0"/>
    <w:rsid w:val="007927F5"/>
    <w:rsid w:val="007D65D7"/>
    <w:rsid w:val="00802CA0"/>
    <w:rsid w:val="008703F9"/>
    <w:rsid w:val="008D6992"/>
    <w:rsid w:val="009260CD"/>
    <w:rsid w:val="00940A66"/>
    <w:rsid w:val="00952C25"/>
    <w:rsid w:val="009D1D81"/>
    <w:rsid w:val="009F63CD"/>
    <w:rsid w:val="00A2118D"/>
    <w:rsid w:val="00A939A9"/>
    <w:rsid w:val="00AD0A50"/>
    <w:rsid w:val="00AD76E2"/>
    <w:rsid w:val="00B20152"/>
    <w:rsid w:val="00B359E4"/>
    <w:rsid w:val="00B416E4"/>
    <w:rsid w:val="00B47E8B"/>
    <w:rsid w:val="00B57D98"/>
    <w:rsid w:val="00B70850"/>
    <w:rsid w:val="00B71EDB"/>
    <w:rsid w:val="00BC67A1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DD7DE0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39DB1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qFormat/>
    <w:rsid w:val="009D1D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5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://www.linkedin.com/in/sarvottam-singh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843974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2AFD57655924D5289D18A36889A2E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F6667E-6209-40E9-8C2D-577E70D6EB47}"/>
      </w:docPartPr>
      <w:docPartBody>
        <w:p w:rsidR="00611474" w:rsidRDefault="00DE37DB">
          <w:pPr>
            <w:pStyle w:val="82AFD57655924D5289D18A36889A2E67"/>
          </w:pPr>
          <w:r w:rsidRPr="00CB0055">
            <w:t>Contact</w:t>
          </w:r>
        </w:p>
      </w:docPartBody>
    </w:docPart>
    <w:docPart>
      <w:docPartPr>
        <w:name w:val="133FB9DA96084884A5B5D3E925D45E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559202-20B3-42AC-BEEC-F62BEF1A2F6B}"/>
      </w:docPartPr>
      <w:docPartBody>
        <w:p w:rsidR="00611474" w:rsidRDefault="00DE37DB">
          <w:pPr>
            <w:pStyle w:val="133FB9DA96084884A5B5D3E925D45E4D"/>
          </w:pPr>
          <w:r w:rsidRPr="004D3011">
            <w:t>PHONE:</w:t>
          </w:r>
        </w:p>
      </w:docPartBody>
    </w:docPart>
    <w:docPart>
      <w:docPartPr>
        <w:name w:val="2F4405280BE048BCB884BA6A2BD5AC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81AEC5-6A68-45F6-9F20-506F4656A247}"/>
      </w:docPartPr>
      <w:docPartBody>
        <w:p w:rsidR="00227C65" w:rsidRDefault="00611474" w:rsidP="00611474">
          <w:pPr>
            <w:pStyle w:val="2F4405280BE048BCB884BA6A2BD5ACF2"/>
          </w:pPr>
          <w:r w:rsidRPr="00036450">
            <w:t>WORK EXPERIENCE</w:t>
          </w:r>
        </w:p>
      </w:docPartBody>
    </w:docPart>
    <w:docPart>
      <w:docPartPr>
        <w:name w:val="9D82A390EAFC42D38D3CF040B16666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1BDABA-C933-4C0E-AF60-2C5C2F8F0DA7}"/>
      </w:docPartPr>
      <w:docPartBody>
        <w:p w:rsidR="00825CF7" w:rsidRDefault="00227C65" w:rsidP="00227C65">
          <w:pPr>
            <w:pStyle w:val="9D82A390EAFC42D38D3CF040B166662C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884"/>
    <w:rsid w:val="00227C65"/>
    <w:rsid w:val="00262884"/>
    <w:rsid w:val="00611474"/>
    <w:rsid w:val="00825CF7"/>
    <w:rsid w:val="009C2973"/>
    <w:rsid w:val="009F4809"/>
    <w:rsid w:val="00A15561"/>
    <w:rsid w:val="00BC473C"/>
    <w:rsid w:val="00DE3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262884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4405280BE048BCB884BA6A2BD5ACF2">
    <w:name w:val="2F4405280BE048BCB884BA6A2BD5ACF2"/>
    <w:rsid w:val="00611474"/>
  </w:style>
  <w:style w:type="paragraph" w:customStyle="1" w:styleId="9D82A390EAFC42D38D3CF040B166662C">
    <w:name w:val="9D82A390EAFC42D38D3CF040B166662C"/>
    <w:rsid w:val="00227C65"/>
  </w:style>
  <w:style w:type="paragraph" w:customStyle="1" w:styleId="82AFD57655924D5289D18A36889A2E67">
    <w:name w:val="82AFD57655924D5289D18A36889A2E67"/>
  </w:style>
  <w:style w:type="paragraph" w:customStyle="1" w:styleId="133FB9DA96084884A5B5D3E925D45E4D">
    <w:name w:val="133FB9DA96084884A5B5D3E925D45E4D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62884"/>
    <w:rPr>
      <w:rFonts w:asciiTheme="majorHAnsi" w:eastAsiaTheme="majorEastAsia" w:hAnsiTheme="majorHAnsi" w:cstheme="majorBidi"/>
      <w:b/>
      <w:bCs/>
      <w:caps/>
      <w:szCs w:val="26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dpi="0" rotWithShape="1">
          <a:blip xmlns:r="http://schemas.openxmlformats.org/officeDocument/2006/relationships" r:embed="rId1" cstate="screen">
            <a:extLst>
              <a:ext uri="{28A0092B-C50C-407E-A947-70E740481C1C}">
                <a14:useLocalDpi xmlns:a14="http://schemas.microsoft.com/office/drawing/2010/main"/>
              </a:ext>
            </a:extLst>
          </a:blip>
          <a:srcRect/>
          <a:stretch>
            <a:fillRect/>
          </a:stretch>
        </a:blipFill>
        <a:ln w="63500">
          <a:solidFill>
            <a:schemeClr val="accent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89DCF-2E12-4146-A0EE-EC2CDC016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2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2022-04-08T10:59:00Z</dcterms:created>
  <dcterms:modified xsi:type="dcterms:W3CDTF">2022-04-09T08:38:00Z</dcterms:modified>
</cp:coreProperties>
</file>