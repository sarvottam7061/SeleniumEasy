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tblpY="-740"/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1098B542" w14:textId="77777777" w:rsidTr="00464730">
        <w:trPr>
          <w:trHeight w:val="4410"/>
        </w:trPr>
        <w:tc>
          <w:tcPr>
            <w:tcW w:w="3600" w:type="dxa"/>
            <w:vAlign w:val="bottom"/>
          </w:tcPr>
          <w:p w14:paraId="663CCD56" w14:textId="77777777" w:rsidR="001B2ABD" w:rsidRDefault="001B2ABD" w:rsidP="00464730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B1D23E4" wp14:editId="59CD0D80">
                      <wp:extent cx="2122805" cy="2122805"/>
                      <wp:effectExtent l="19050" t="19050" r="29845" b="29845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07B23FBE" id="Oval 2" o:spid="_x0000_s1026" alt="Title: Professional Headshot of Man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" strokecolor="#94b6d2 [3204]" strokeweight="5pt">
                      <v:fill r:id="rId9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459E3748" w14:textId="77777777" w:rsidR="001B2ABD" w:rsidRDefault="001B2ABD" w:rsidP="00464730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61BB933B" w14:textId="0C8B33F9" w:rsidR="001B2ABD" w:rsidRPr="001A7551" w:rsidRDefault="001A7551" w:rsidP="00464730">
            <w:pPr>
              <w:pStyle w:val="Title"/>
              <w:rPr>
                <w:sz w:val="72"/>
                <w:szCs w:val="72"/>
              </w:rPr>
            </w:pPr>
            <w:r w:rsidRPr="001A7551">
              <w:rPr>
                <w:sz w:val="72"/>
                <w:szCs w:val="72"/>
              </w:rPr>
              <w:t>SARVOTTAM KUMAR</w:t>
            </w:r>
          </w:p>
          <w:p w14:paraId="740C229C" w14:textId="6CB94DB8" w:rsidR="001B2ABD" w:rsidRDefault="000160D3" w:rsidP="00464730">
            <w:pPr>
              <w:pStyle w:val="Subtitle"/>
            </w:pPr>
            <w:r w:rsidRPr="0003143C">
              <w:rPr>
                <w:spacing w:val="1"/>
                <w:w w:val="60"/>
              </w:rPr>
              <w:t>QE&amp;A Technology Co</w:t>
            </w:r>
            <w:r w:rsidRPr="0003143C">
              <w:rPr>
                <w:spacing w:val="6"/>
                <w:w w:val="60"/>
              </w:rPr>
              <w:t>E</w:t>
            </w:r>
          </w:p>
        </w:tc>
      </w:tr>
      <w:tr w:rsidR="001B2ABD" w14:paraId="551A1914" w14:textId="77777777" w:rsidTr="00464730">
        <w:tc>
          <w:tcPr>
            <w:tcW w:w="3600" w:type="dxa"/>
          </w:tcPr>
          <w:p w14:paraId="4D6E5EBF" w14:textId="301E7EA9" w:rsidR="001B2ABD" w:rsidRDefault="001A7551" w:rsidP="00464730">
            <w:pPr>
              <w:pStyle w:val="Heading3"/>
            </w:pPr>
            <w:r>
              <w:t>OBJECTIVE</w:t>
            </w:r>
          </w:p>
          <w:p w14:paraId="1247DC66" w14:textId="02544800" w:rsidR="00036450" w:rsidRDefault="001A7551" w:rsidP="00464730">
            <w:pPr>
              <w:spacing w:line="276" w:lineRule="auto"/>
              <w:rPr>
                <w:rFonts w:ascii="Lato" w:eastAsia="Lato" w:hAnsi="Lato" w:cs="Lato"/>
                <w:sz w:val="20"/>
                <w:szCs w:val="20"/>
              </w:rPr>
            </w:pPr>
            <w:r w:rsidRPr="00A50904">
              <w:rPr>
                <w:rFonts w:ascii="Lato" w:eastAsia="Lato" w:hAnsi="Lato" w:cs="Lato"/>
                <w:sz w:val="20"/>
                <w:szCs w:val="20"/>
              </w:rPr>
              <w:t>An enthusiastic software engineer seeking a challenging yet exciting opportunity in a renowned organization wherein I could not only enhance my professional skills but also contribute to the growth of an organization.</w:t>
            </w:r>
          </w:p>
          <w:p w14:paraId="765AEB48" w14:textId="19012DB6" w:rsidR="002E133C" w:rsidRDefault="002E133C" w:rsidP="00464730">
            <w:pPr>
              <w:spacing w:line="276" w:lineRule="auto"/>
              <w:rPr>
                <w:rFonts w:ascii="Lato" w:eastAsia="Lato" w:hAnsi="Lato" w:cs="Lato"/>
                <w:sz w:val="20"/>
                <w:szCs w:val="20"/>
              </w:rPr>
            </w:pPr>
          </w:p>
          <w:p w14:paraId="5D434F98" w14:textId="7A51680F" w:rsidR="002E133C" w:rsidRDefault="002E133C" w:rsidP="00464730">
            <w:pPr>
              <w:spacing w:line="276" w:lineRule="auto"/>
              <w:rPr>
                <w:rFonts w:ascii="Lato" w:eastAsia="Lato" w:hAnsi="Lato" w:cs="Lato"/>
                <w:sz w:val="20"/>
                <w:szCs w:val="20"/>
              </w:rPr>
            </w:pPr>
          </w:p>
          <w:p w14:paraId="7BD210C0" w14:textId="77777777" w:rsidR="002E133C" w:rsidRDefault="002E133C" w:rsidP="00464730">
            <w:pPr>
              <w:spacing w:line="276" w:lineRule="auto"/>
            </w:pPr>
          </w:p>
          <w:sdt>
            <w:sdtPr>
              <w:id w:val="-1954003311"/>
              <w:placeholder>
                <w:docPart w:val="82AFD57655924D5289D18A36889A2E67"/>
              </w:placeholder>
              <w:temporary/>
              <w:showingPlcHdr/>
              <w15:appearance w15:val="hidden"/>
            </w:sdtPr>
            <w:sdtEndPr/>
            <w:sdtContent>
              <w:p w14:paraId="69DEFC9C" w14:textId="77777777" w:rsidR="00036450" w:rsidRPr="00CB0055" w:rsidRDefault="00CB0055" w:rsidP="00464730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133FB9DA96084884A5B5D3E925D45E4D"/>
              </w:placeholder>
              <w:temporary/>
              <w:showingPlcHdr/>
              <w15:appearance w15:val="hidden"/>
            </w:sdtPr>
            <w:sdtEndPr/>
            <w:sdtContent>
              <w:p w14:paraId="2A8DD86C" w14:textId="77777777" w:rsidR="004D3011" w:rsidRDefault="004D3011" w:rsidP="00464730">
                <w:r w:rsidRPr="004D3011">
                  <w:t>PHONE:</w:t>
                </w:r>
              </w:p>
            </w:sdtContent>
          </w:sdt>
          <w:p w14:paraId="1EB4625B" w14:textId="7A7A49B9" w:rsidR="004D3011" w:rsidRDefault="001A7551" w:rsidP="00464730">
            <w:r w:rsidRPr="001A7551">
              <w:rPr>
                <w:color w:val="B85A22" w:themeColor="accent2" w:themeShade="BF"/>
                <w:highlight w:val="lightGray"/>
              </w:rPr>
              <w:t>7014760524</w:t>
            </w:r>
          </w:p>
          <w:p w14:paraId="4440549F" w14:textId="458F60DD" w:rsidR="004D3011" w:rsidRDefault="001A7551" w:rsidP="00464730">
            <w:r>
              <w:t>EMAIL:</w:t>
            </w:r>
          </w:p>
          <w:p w14:paraId="72FB25D6" w14:textId="1533A0D6" w:rsidR="004D3011" w:rsidRPr="001A7551" w:rsidRDefault="001A7551" w:rsidP="00464730">
            <w:pPr>
              <w:rPr>
                <w:color w:val="B85A22" w:themeColor="accent2" w:themeShade="BF"/>
              </w:rPr>
            </w:pPr>
            <w:r w:rsidRPr="001A7551">
              <w:rPr>
                <w:color w:val="B85A22" w:themeColor="accent2" w:themeShade="BF"/>
                <w:highlight w:val="lightGray"/>
              </w:rPr>
              <w:t>officialsarvottam@gmail.com</w:t>
            </w:r>
          </w:p>
          <w:p w14:paraId="73644007" w14:textId="77B6C552" w:rsidR="004D3011" w:rsidRDefault="001A7551" w:rsidP="00464730">
            <w:r>
              <w:t>LINKEDIN:</w:t>
            </w:r>
          </w:p>
          <w:p w14:paraId="67F933A4" w14:textId="664E24F8" w:rsidR="00036450" w:rsidRDefault="004432CB" w:rsidP="00464730">
            <w:hyperlink r:id="rId10" w:history="1">
              <w:r w:rsidR="001A7551" w:rsidRPr="00585ADF">
                <w:rPr>
                  <w:rStyle w:val="Hyperlink"/>
                  <w:highlight w:val="lightGray"/>
                </w:rPr>
                <w:t>www.linkedin.com/in/sarvottam-singh</w:t>
              </w:r>
            </w:hyperlink>
          </w:p>
          <w:p w14:paraId="22F4BA14" w14:textId="2A4AC374" w:rsidR="001A7551" w:rsidRDefault="001A7551" w:rsidP="00464730">
            <w:r>
              <w:t>ADDRESS:</w:t>
            </w:r>
          </w:p>
          <w:p w14:paraId="1138F8C2" w14:textId="44D989D0" w:rsidR="001A7551" w:rsidRDefault="001A7551" w:rsidP="00464730">
            <w:pPr>
              <w:rPr>
                <w:color w:val="B85A22" w:themeColor="accent2" w:themeShade="BF"/>
              </w:rPr>
            </w:pPr>
            <w:r w:rsidRPr="001A7551">
              <w:rPr>
                <w:color w:val="B85A22" w:themeColor="accent2" w:themeShade="BF"/>
                <w:highlight w:val="lightGray"/>
              </w:rPr>
              <w:t>Patna, India 800020</w:t>
            </w:r>
          </w:p>
          <w:p w14:paraId="6888D856" w14:textId="64E04B09" w:rsidR="002E133C" w:rsidRDefault="002E133C" w:rsidP="00464730">
            <w:pPr>
              <w:rPr>
                <w:color w:val="B85A22" w:themeColor="accent2" w:themeShade="BF"/>
              </w:rPr>
            </w:pPr>
          </w:p>
          <w:p w14:paraId="0BAB7269" w14:textId="77777777" w:rsidR="002E133C" w:rsidRPr="001A7551" w:rsidRDefault="002E133C" w:rsidP="00464730">
            <w:pPr>
              <w:rPr>
                <w:rStyle w:val="Hyperlink"/>
              </w:rPr>
            </w:pPr>
          </w:p>
          <w:p w14:paraId="5E3F1862" w14:textId="77777777" w:rsidR="004D3011" w:rsidRPr="00CB0055" w:rsidRDefault="00251E6C" w:rsidP="00464730">
            <w:pPr>
              <w:pStyle w:val="Heading3"/>
            </w:pPr>
            <w:r>
              <w:t>HOBBIES</w:t>
            </w:r>
          </w:p>
          <w:p w14:paraId="35974078" w14:textId="6E8E7F9A" w:rsidR="004D3011" w:rsidRDefault="00073DB3" w:rsidP="00464730">
            <w:r>
              <w:t>COMPUTER GAMES</w:t>
            </w:r>
          </w:p>
          <w:p w14:paraId="0690FF68" w14:textId="3828CC33" w:rsidR="004D3011" w:rsidRDefault="00073DB3" w:rsidP="00464730">
            <w:r>
              <w:t>COOKING</w:t>
            </w:r>
          </w:p>
          <w:p w14:paraId="03A2FB06" w14:textId="4D6359FB" w:rsidR="004D3011" w:rsidRDefault="00073DB3" w:rsidP="00464730">
            <w:r>
              <w:t>TRAVELLING</w:t>
            </w:r>
          </w:p>
          <w:p w14:paraId="3CD972DC" w14:textId="6C179822" w:rsidR="00073DB3" w:rsidRDefault="00073DB3" w:rsidP="00464730">
            <w:pPr>
              <w:pStyle w:val="Heading3"/>
            </w:pPr>
            <w:r>
              <w:t>LANGUAGE</w:t>
            </w:r>
          </w:p>
          <w:p w14:paraId="51D4C957" w14:textId="3349EB24" w:rsidR="00073DB3" w:rsidRDefault="00073DB3" w:rsidP="00464730">
            <w:r>
              <w:t>HINDI</w:t>
            </w:r>
          </w:p>
          <w:p w14:paraId="1E84B82C" w14:textId="72A06E78" w:rsidR="004D3011" w:rsidRPr="004D3011" w:rsidRDefault="00073DB3" w:rsidP="00464730">
            <w:r>
              <w:t>ENGLISH</w:t>
            </w:r>
          </w:p>
        </w:tc>
        <w:tc>
          <w:tcPr>
            <w:tcW w:w="720" w:type="dxa"/>
          </w:tcPr>
          <w:p w14:paraId="649A4327" w14:textId="77777777" w:rsidR="001B2ABD" w:rsidRDefault="001B2ABD" w:rsidP="00464730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01553383"/>
              <w:placeholder>
                <w:docPart w:val="2F4405280BE048BCB884BA6A2BD5ACF2"/>
              </w:placeholder>
              <w:temporary/>
              <w:showingPlcHdr/>
              <w15:appearance w15:val="hidden"/>
            </w:sdtPr>
            <w:sdtEndPr/>
            <w:sdtContent>
              <w:p w14:paraId="030CE30E" w14:textId="77777777" w:rsidR="002E133C" w:rsidRDefault="002E133C" w:rsidP="00464730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14:paraId="206F3879" w14:textId="77777777" w:rsidR="002E133C" w:rsidRPr="004D6EAB" w:rsidRDefault="002E133C" w:rsidP="00464730">
            <w:pPr>
              <w:pStyle w:val="Heading4"/>
              <w:rPr>
                <w:bCs/>
                <w:sz w:val="24"/>
                <w:szCs w:val="24"/>
              </w:rPr>
            </w:pPr>
            <w:r w:rsidRPr="004D6EAB">
              <w:rPr>
                <w:sz w:val="24"/>
                <w:szCs w:val="24"/>
              </w:rPr>
              <w:t>[Cognizant, Pune]  [Associate QE&amp;A]</w:t>
            </w:r>
          </w:p>
          <w:p w14:paraId="65D65020" w14:textId="77777777" w:rsidR="002E133C" w:rsidRPr="004D6EAB" w:rsidRDefault="002E133C" w:rsidP="00464730">
            <w:pPr>
              <w:pStyle w:val="Date"/>
              <w:rPr>
                <w:b/>
                <w:bCs/>
                <w:sz w:val="24"/>
                <w:szCs w:val="24"/>
              </w:rPr>
            </w:pPr>
            <w:r w:rsidRPr="004D6EAB">
              <w:rPr>
                <w:b/>
                <w:bCs/>
                <w:sz w:val="24"/>
                <w:szCs w:val="24"/>
              </w:rPr>
              <w:t>[2020-01]–[Current]</w:t>
            </w:r>
          </w:p>
          <w:p w14:paraId="69CCC81E" w14:textId="49A9A6F7" w:rsidR="002E133C" w:rsidRDefault="002E133C" w:rsidP="00464730">
            <w:pPr>
              <w:pStyle w:val="ListParagraph"/>
              <w:numPr>
                <w:ilvl w:val="0"/>
                <w:numId w:val="1"/>
              </w:numPr>
              <w:tabs>
                <w:tab w:val="left" w:pos="990"/>
              </w:tabs>
              <w:rPr>
                <w:sz w:val="20"/>
                <w:szCs w:val="20"/>
              </w:rPr>
            </w:pPr>
            <w:r w:rsidRPr="00251E6C">
              <w:rPr>
                <w:sz w:val="20"/>
                <w:szCs w:val="20"/>
              </w:rPr>
              <w:t xml:space="preserve">Extensively working on various Testing Framework development as a part of QE&amp;A Tech CoE. </w:t>
            </w:r>
          </w:p>
          <w:p w14:paraId="0C772CC6" w14:textId="77777777" w:rsidR="002E133C" w:rsidRPr="00251E6C" w:rsidRDefault="002E133C" w:rsidP="00464730">
            <w:pPr>
              <w:pStyle w:val="ListParagraph"/>
              <w:tabs>
                <w:tab w:val="left" w:pos="990"/>
              </w:tabs>
              <w:rPr>
                <w:sz w:val="20"/>
                <w:szCs w:val="20"/>
              </w:rPr>
            </w:pPr>
          </w:p>
          <w:p w14:paraId="702627B3" w14:textId="77777777" w:rsidR="002E133C" w:rsidRPr="00251E6C" w:rsidRDefault="002E133C" w:rsidP="00464730">
            <w:pPr>
              <w:pStyle w:val="ListParagraph"/>
              <w:numPr>
                <w:ilvl w:val="0"/>
                <w:numId w:val="1"/>
              </w:numPr>
              <w:tabs>
                <w:tab w:val="left" w:pos="990"/>
              </w:tabs>
              <w:rPr>
                <w:sz w:val="20"/>
                <w:szCs w:val="20"/>
              </w:rPr>
            </w:pPr>
            <w:r w:rsidRPr="00251E6C">
              <w:rPr>
                <w:sz w:val="20"/>
                <w:szCs w:val="20"/>
              </w:rPr>
              <w:t xml:space="preserve">Worked on Various Selenium Frameworks , API Automation testing, BDD Testing. </w:t>
            </w:r>
          </w:p>
          <w:p w14:paraId="02CDE116" w14:textId="0178A575" w:rsidR="002E133C" w:rsidRDefault="002E133C" w:rsidP="00464730">
            <w:pPr>
              <w:pStyle w:val="ListParagraph"/>
              <w:numPr>
                <w:ilvl w:val="0"/>
                <w:numId w:val="1"/>
              </w:numPr>
              <w:tabs>
                <w:tab w:val="left" w:pos="990"/>
              </w:tabs>
              <w:rPr>
                <w:sz w:val="20"/>
                <w:szCs w:val="20"/>
              </w:rPr>
            </w:pPr>
            <w:r w:rsidRPr="00251E6C">
              <w:rPr>
                <w:sz w:val="20"/>
                <w:szCs w:val="20"/>
              </w:rPr>
              <w:t xml:space="preserve">Worked on Unified Python Automation Framework Development. </w:t>
            </w:r>
          </w:p>
          <w:p w14:paraId="0C703500" w14:textId="77777777" w:rsidR="002E133C" w:rsidRDefault="002E133C" w:rsidP="00464730">
            <w:pPr>
              <w:pStyle w:val="ListParagraph"/>
              <w:tabs>
                <w:tab w:val="left" w:pos="990"/>
              </w:tabs>
              <w:rPr>
                <w:sz w:val="20"/>
                <w:szCs w:val="20"/>
              </w:rPr>
            </w:pPr>
          </w:p>
          <w:p w14:paraId="6469A493" w14:textId="47ADFD05" w:rsidR="002E133C" w:rsidRDefault="002E133C" w:rsidP="00464730">
            <w:pPr>
              <w:pStyle w:val="ListParagraph"/>
              <w:numPr>
                <w:ilvl w:val="0"/>
                <w:numId w:val="1"/>
              </w:numPr>
              <w:tabs>
                <w:tab w:val="left" w:pos="990"/>
              </w:tabs>
              <w:rPr>
                <w:sz w:val="20"/>
                <w:szCs w:val="20"/>
              </w:rPr>
            </w:pPr>
            <w:r w:rsidRPr="002E133C">
              <w:rPr>
                <w:sz w:val="20"/>
                <w:szCs w:val="20"/>
              </w:rPr>
              <w:t>Worked on End to End creation of Robot Automation Framework</w:t>
            </w:r>
            <w:r>
              <w:rPr>
                <w:sz w:val="20"/>
                <w:szCs w:val="20"/>
              </w:rPr>
              <w:t xml:space="preserve">, </w:t>
            </w:r>
            <w:r w:rsidRPr="002E133C">
              <w:rPr>
                <w:sz w:val="20"/>
                <w:szCs w:val="20"/>
              </w:rPr>
              <w:t>Cypress Framework</w:t>
            </w:r>
            <w:r>
              <w:rPr>
                <w:sz w:val="20"/>
                <w:szCs w:val="20"/>
              </w:rPr>
              <w:t>,</w:t>
            </w:r>
            <w:r>
              <w:t xml:space="preserve"> </w:t>
            </w:r>
            <w:r w:rsidRPr="002E133C">
              <w:rPr>
                <w:sz w:val="20"/>
                <w:szCs w:val="20"/>
              </w:rPr>
              <w:t>GitHub Actions and have created playbooks and implementation documents for Testing teams’ guidance and support.</w:t>
            </w:r>
          </w:p>
          <w:p w14:paraId="7101F64F" w14:textId="77777777" w:rsidR="002E133C" w:rsidRPr="002E133C" w:rsidRDefault="002E133C" w:rsidP="00464730">
            <w:pPr>
              <w:pStyle w:val="ListParagraph"/>
              <w:rPr>
                <w:sz w:val="20"/>
                <w:szCs w:val="20"/>
              </w:rPr>
            </w:pPr>
          </w:p>
          <w:p w14:paraId="78D07ABF" w14:textId="77777777" w:rsidR="002E133C" w:rsidRPr="00251E6C" w:rsidRDefault="002E133C" w:rsidP="00464730">
            <w:pPr>
              <w:pStyle w:val="ListParagraph"/>
              <w:tabs>
                <w:tab w:val="left" w:pos="990"/>
              </w:tabs>
              <w:rPr>
                <w:sz w:val="20"/>
                <w:szCs w:val="20"/>
              </w:rPr>
            </w:pPr>
          </w:p>
          <w:p w14:paraId="2F40C190" w14:textId="6ABD0F04" w:rsidR="002E133C" w:rsidRDefault="002E133C" w:rsidP="00464730">
            <w:pPr>
              <w:pStyle w:val="ListParagraph"/>
              <w:numPr>
                <w:ilvl w:val="0"/>
                <w:numId w:val="1"/>
              </w:numPr>
              <w:tabs>
                <w:tab w:val="left" w:pos="990"/>
              </w:tabs>
              <w:rPr>
                <w:sz w:val="20"/>
                <w:szCs w:val="20"/>
              </w:rPr>
            </w:pPr>
            <w:r w:rsidRPr="00251E6C">
              <w:rPr>
                <w:sz w:val="20"/>
                <w:szCs w:val="20"/>
              </w:rPr>
              <w:t>Extensively worked on Docker Containers. Have Dockerized many Frameworks for testing and deployment(Using Self-created Dockerfile).</w:t>
            </w:r>
          </w:p>
          <w:p w14:paraId="71F60CF4" w14:textId="77777777" w:rsidR="00464730" w:rsidRPr="00251E6C" w:rsidRDefault="00464730" w:rsidP="00464730">
            <w:pPr>
              <w:pStyle w:val="ListParagraph"/>
              <w:tabs>
                <w:tab w:val="left" w:pos="990"/>
              </w:tabs>
              <w:rPr>
                <w:sz w:val="20"/>
                <w:szCs w:val="20"/>
              </w:rPr>
            </w:pPr>
          </w:p>
          <w:p w14:paraId="624E9079" w14:textId="77777777" w:rsidR="002E133C" w:rsidRPr="00251E6C" w:rsidRDefault="002E133C" w:rsidP="00464730">
            <w:pPr>
              <w:pStyle w:val="ListParagraph"/>
              <w:numPr>
                <w:ilvl w:val="0"/>
                <w:numId w:val="1"/>
              </w:numPr>
              <w:tabs>
                <w:tab w:val="left" w:pos="990"/>
              </w:tabs>
              <w:rPr>
                <w:sz w:val="20"/>
                <w:szCs w:val="20"/>
              </w:rPr>
            </w:pPr>
            <w:r w:rsidRPr="00251E6C">
              <w:rPr>
                <w:sz w:val="20"/>
                <w:szCs w:val="20"/>
              </w:rPr>
              <w:t xml:space="preserve"> Worked on Various CICD Tools such as Jenkins, CircleCI, GitHub Actions ,GitLab to create Builds by creating Pipelines using GUI as well as YAML codes.</w:t>
            </w:r>
          </w:p>
          <w:p w14:paraId="7B0956A8" w14:textId="77777777" w:rsidR="002E133C" w:rsidRPr="00251E6C" w:rsidRDefault="002E133C" w:rsidP="00464730">
            <w:pPr>
              <w:pStyle w:val="ListParagraph"/>
              <w:numPr>
                <w:ilvl w:val="0"/>
                <w:numId w:val="1"/>
              </w:numPr>
              <w:tabs>
                <w:tab w:val="left" w:pos="990"/>
              </w:tabs>
              <w:rPr>
                <w:sz w:val="20"/>
                <w:szCs w:val="20"/>
              </w:rPr>
            </w:pPr>
            <w:r w:rsidRPr="00251E6C">
              <w:rPr>
                <w:sz w:val="20"/>
                <w:szCs w:val="20"/>
              </w:rPr>
              <w:t xml:space="preserve"> Well versed with DBMS concepts and using SQL statements.</w:t>
            </w:r>
          </w:p>
          <w:p w14:paraId="304E7008" w14:textId="059C06DA" w:rsidR="002E133C" w:rsidRDefault="002E133C" w:rsidP="00464730">
            <w:pPr>
              <w:pStyle w:val="ListParagraph"/>
              <w:numPr>
                <w:ilvl w:val="0"/>
                <w:numId w:val="1"/>
              </w:numPr>
              <w:tabs>
                <w:tab w:val="left" w:pos="990"/>
              </w:tabs>
              <w:rPr>
                <w:sz w:val="20"/>
                <w:szCs w:val="20"/>
              </w:rPr>
            </w:pPr>
            <w:r w:rsidRPr="00251E6C">
              <w:rPr>
                <w:sz w:val="20"/>
                <w:szCs w:val="20"/>
              </w:rPr>
              <w:t xml:space="preserve"> Well Versed with Software Development Life Cycle (SDLC) and Software Testing Life Cycle (STLC) including Agile Methodology.</w:t>
            </w:r>
          </w:p>
          <w:p w14:paraId="4DBF9450" w14:textId="77777777" w:rsidR="002E133C" w:rsidRPr="00251E6C" w:rsidRDefault="002E133C" w:rsidP="00464730">
            <w:pPr>
              <w:pStyle w:val="ListParagraph"/>
              <w:tabs>
                <w:tab w:val="left" w:pos="990"/>
              </w:tabs>
              <w:rPr>
                <w:sz w:val="20"/>
                <w:szCs w:val="20"/>
              </w:rPr>
            </w:pPr>
          </w:p>
          <w:p w14:paraId="4C2CA644" w14:textId="793F9F42" w:rsidR="002E133C" w:rsidRPr="00251E6C" w:rsidRDefault="002E133C" w:rsidP="00464730">
            <w:pPr>
              <w:pStyle w:val="ListParagraph"/>
              <w:numPr>
                <w:ilvl w:val="0"/>
                <w:numId w:val="1"/>
              </w:numPr>
              <w:tabs>
                <w:tab w:val="left" w:pos="990"/>
              </w:tabs>
              <w:rPr>
                <w:sz w:val="20"/>
                <w:szCs w:val="20"/>
              </w:rPr>
            </w:pPr>
            <w:r w:rsidRPr="00251E6C">
              <w:rPr>
                <w:sz w:val="20"/>
                <w:szCs w:val="20"/>
              </w:rPr>
              <w:t xml:space="preserve"> Participated in continuous improvement by generating suggestions, engaging in problem</w:t>
            </w:r>
            <w:r>
              <w:rPr>
                <w:sz w:val="20"/>
                <w:szCs w:val="20"/>
              </w:rPr>
              <w:t xml:space="preserve"> </w:t>
            </w:r>
            <w:r w:rsidRPr="00251E6C">
              <w:rPr>
                <w:sz w:val="20"/>
                <w:szCs w:val="20"/>
              </w:rPr>
              <w:t xml:space="preserve">solving activities to support teamwork. </w:t>
            </w:r>
          </w:p>
          <w:p w14:paraId="275EC1DA" w14:textId="793F9F42" w:rsidR="000E477F" w:rsidRPr="002E133C" w:rsidRDefault="002E133C" w:rsidP="00464730">
            <w:pPr>
              <w:pStyle w:val="ListParagraph"/>
              <w:numPr>
                <w:ilvl w:val="0"/>
                <w:numId w:val="1"/>
              </w:numPr>
              <w:spacing w:after="200" w:line="276" w:lineRule="auto"/>
              <w:rPr>
                <w:rFonts w:asciiTheme="majorHAnsi" w:hAnsiTheme="majorHAnsi" w:cs="Times New Roman"/>
                <w:b/>
                <w:szCs w:val="18"/>
                <w:u w:val="single"/>
              </w:rPr>
            </w:pPr>
            <w:r w:rsidRPr="002E133C">
              <w:rPr>
                <w:sz w:val="20"/>
                <w:szCs w:val="20"/>
              </w:rPr>
              <w:t>Worked within applicable standards, policies and regulatory guidelines to promote safe working environment.</w:t>
            </w:r>
          </w:p>
          <w:tbl>
            <w:tblPr>
              <w:tblpPr w:leftFromText="180" w:rightFromText="180" w:vertAnchor="text" w:horzAnchor="page" w:tblpX="1" w:tblpY="351"/>
              <w:tblW w:w="6470" w:type="dxa"/>
              <w:tblLayout w:type="fixed"/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6470"/>
            </w:tblGrid>
            <w:tr w:rsidR="00464730" w:rsidRPr="000E477F" w14:paraId="4A7B42B5" w14:textId="77777777" w:rsidTr="00464730">
              <w:tc>
                <w:tcPr>
                  <w:tcW w:w="6470" w:type="dxa"/>
                </w:tcPr>
                <w:p w14:paraId="71BD11E4" w14:textId="77777777" w:rsidR="00464730" w:rsidRDefault="00464730" w:rsidP="00464730">
                  <w:pPr>
                    <w:pStyle w:val="Heading2"/>
                  </w:pPr>
                  <w:r>
                    <w:lastRenderedPageBreak/>
                    <w:t>SKILL SET</w:t>
                  </w:r>
                </w:p>
                <w:p w14:paraId="7D64581A" w14:textId="77777777" w:rsidR="00464730" w:rsidRDefault="00464730" w:rsidP="00464730">
                  <w:pPr>
                    <w:pStyle w:val="ListParagraph"/>
                    <w:numPr>
                      <w:ilvl w:val="0"/>
                      <w:numId w:val="3"/>
                    </w:numPr>
                    <w:spacing w:after="200" w:line="276" w:lineRule="auto"/>
                    <w:rPr>
                      <w:rFonts w:asciiTheme="majorHAnsi" w:hAnsiTheme="majorHAnsi" w:cs="Times New Roman"/>
                      <w:b/>
                      <w:szCs w:val="18"/>
                      <w:u w:val="single"/>
                    </w:rPr>
                  </w:pPr>
                  <w:r>
                    <w:rPr>
                      <w:rFonts w:asciiTheme="majorHAnsi" w:hAnsiTheme="majorHAnsi" w:cs="Times New Roman"/>
                      <w:szCs w:val="18"/>
                    </w:rPr>
                    <w:t>Core Java</w:t>
                  </w:r>
                </w:p>
                <w:p w14:paraId="0D94E7FE" w14:textId="77777777" w:rsidR="00464730" w:rsidRDefault="00464730" w:rsidP="00464730">
                  <w:pPr>
                    <w:pStyle w:val="ListParagraph"/>
                    <w:numPr>
                      <w:ilvl w:val="0"/>
                      <w:numId w:val="3"/>
                    </w:numPr>
                    <w:spacing w:after="200" w:line="276" w:lineRule="auto"/>
                    <w:rPr>
                      <w:rFonts w:asciiTheme="majorHAnsi" w:hAnsiTheme="majorHAnsi" w:cs="Times New Roman"/>
                      <w:b/>
                      <w:szCs w:val="18"/>
                      <w:u w:val="single"/>
                    </w:rPr>
                  </w:pPr>
                  <w:r>
                    <w:rPr>
                      <w:rFonts w:asciiTheme="majorHAnsi" w:hAnsiTheme="majorHAnsi" w:cs="Times New Roman"/>
                      <w:szCs w:val="18"/>
                    </w:rPr>
                    <w:t>TestNG Framework</w:t>
                  </w:r>
                </w:p>
                <w:p w14:paraId="2494A935" w14:textId="77777777" w:rsidR="00464730" w:rsidRDefault="00464730" w:rsidP="00464730">
                  <w:pPr>
                    <w:pStyle w:val="ListParagraph"/>
                    <w:numPr>
                      <w:ilvl w:val="0"/>
                      <w:numId w:val="3"/>
                    </w:numPr>
                    <w:spacing w:after="200" w:line="276" w:lineRule="auto"/>
                    <w:rPr>
                      <w:rFonts w:asciiTheme="majorHAnsi" w:hAnsiTheme="majorHAnsi" w:cs="Times New Roman"/>
                      <w:b/>
                      <w:szCs w:val="18"/>
                      <w:u w:val="single"/>
                    </w:rPr>
                  </w:pPr>
                  <w:r>
                    <w:rPr>
                      <w:rFonts w:asciiTheme="majorHAnsi" w:hAnsiTheme="majorHAnsi" w:cs="Times New Roman"/>
                      <w:szCs w:val="18"/>
                    </w:rPr>
                    <w:t>SQL</w:t>
                  </w:r>
                </w:p>
                <w:p w14:paraId="762C16FD" w14:textId="77777777" w:rsidR="00464730" w:rsidRDefault="00464730" w:rsidP="00464730">
                  <w:pPr>
                    <w:pStyle w:val="ListParagraph"/>
                    <w:numPr>
                      <w:ilvl w:val="0"/>
                      <w:numId w:val="3"/>
                    </w:numPr>
                    <w:spacing w:after="200" w:line="276" w:lineRule="auto"/>
                    <w:rPr>
                      <w:rFonts w:asciiTheme="majorHAnsi" w:hAnsiTheme="majorHAnsi" w:cs="Times New Roman"/>
                      <w:b/>
                      <w:szCs w:val="18"/>
                      <w:u w:val="single"/>
                    </w:rPr>
                  </w:pPr>
                  <w:r>
                    <w:rPr>
                      <w:rFonts w:asciiTheme="majorHAnsi" w:hAnsiTheme="majorHAnsi" w:cs="Times New Roman"/>
                      <w:szCs w:val="18"/>
                    </w:rPr>
                    <w:t>API Testing</w:t>
                  </w:r>
                </w:p>
                <w:p w14:paraId="147AE5B8" w14:textId="77777777" w:rsidR="00464730" w:rsidRPr="00073DB3" w:rsidRDefault="00464730" w:rsidP="00464730">
                  <w:pPr>
                    <w:pStyle w:val="ListParagraph"/>
                    <w:numPr>
                      <w:ilvl w:val="0"/>
                      <w:numId w:val="3"/>
                    </w:numPr>
                    <w:spacing w:after="200" w:line="276" w:lineRule="auto"/>
                    <w:rPr>
                      <w:rFonts w:asciiTheme="majorHAnsi" w:hAnsiTheme="majorHAnsi" w:cs="Times New Roman"/>
                      <w:b/>
                      <w:szCs w:val="18"/>
                      <w:u w:val="single"/>
                    </w:rPr>
                  </w:pPr>
                  <w:r>
                    <w:rPr>
                      <w:rFonts w:asciiTheme="majorHAnsi" w:hAnsiTheme="majorHAnsi" w:cs="Times New Roman"/>
                      <w:szCs w:val="18"/>
                    </w:rPr>
                    <w:t>Docker</w:t>
                  </w:r>
                </w:p>
                <w:p w14:paraId="49CB766C" w14:textId="77777777" w:rsidR="00464730" w:rsidRDefault="00464730" w:rsidP="00464730">
                  <w:pPr>
                    <w:pStyle w:val="ListParagraph"/>
                    <w:numPr>
                      <w:ilvl w:val="0"/>
                      <w:numId w:val="3"/>
                    </w:numPr>
                    <w:spacing w:after="200" w:line="276" w:lineRule="auto"/>
                    <w:rPr>
                      <w:rFonts w:asciiTheme="majorHAnsi" w:hAnsiTheme="majorHAnsi" w:cs="Times New Roman"/>
                      <w:szCs w:val="18"/>
                    </w:rPr>
                  </w:pPr>
                  <w:r>
                    <w:rPr>
                      <w:rFonts w:asciiTheme="majorHAnsi" w:hAnsiTheme="majorHAnsi" w:cs="Times New Roman"/>
                      <w:szCs w:val="18"/>
                    </w:rPr>
                    <w:t>PYTHON TESTING FRAMEWORK</w:t>
                  </w:r>
                </w:p>
                <w:p w14:paraId="1D8AD804" w14:textId="77777777" w:rsidR="00464730" w:rsidRDefault="00464730" w:rsidP="00464730">
                  <w:pPr>
                    <w:pStyle w:val="ListParagraph"/>
                    <w:numPr>
                      <w:ilvl w:val="0"/>
                      <w:numId w:val="3"/>
                    </w:numPr>
                    <w:spacing w:after="200" w:line="276" w:lineRule="auto"/>
                    <w:rPr>
                      <w:rFonts w:asciiTheme="majorHAnsi" w:hAnsiTheme="majorHAnsi" w:cs="Times New Roman"/>
                      <w:szCs w:val="18"/>
                    </w:rPr>
                  </w:pPr>
                  <w:r>
                    <w:rPr>
                      <w:rFonts w:asciiTheme="majorHAnsi" w:hAnsiTheme="majorHAnsi" w:cs="Times New Roman"/>
                      <w:szCs w:val="18"/>
                    </w:rPr>
                    <w:t>CYPRESS</w:t>
                  </w:r>
                </w:p>
                <w:p w14:paraId="728DCF91" w14:textId="77777777" w:rsidR="00464730" w:rsidRPr="00073DB3" w:rsidRDefault="00464730" w:rsidP="00464730">
                  <w:pPr>
                    <w:pStyle w:val="ListParagraph"/>
                    <w:numPr>
                      <w:ilvl w:val="0"/>
                      <w:numId w:val="3"/>
                    </w:numPr>
                    <w:spacing w:after="200" w:line="276" w:lineRule="auto"/>
                    <w:rPr>
                      <w:rFonts w:asciiTheme="majorHAnsi" w:hAnsiTheme="majorHAnsi" w:cs="Times New Roman"/>
                      <w:b/>
                      <w:szCs w:val="18"/>
                      <w:u w:val="single"/>
                    </w:rPr>
                  </w:pPr>
                  <w:r>
                    <w:rPr>
                      <w:rFonts w:asciiTheme="majorHAnsi" w:hAnsiTheme="majorHAnsi" w:cs="Times New Roman"/>
                      <w:szCs w:val="18"/>
                    </w:rPr>
                    <w:t>HTML &amp; CSS</w:t>
                  </w:r>
                </w:p>
                <w:p w14:paraId="4560DDC5" w14:textId="77777777" w:rsidR="00464730" w:rsidRPr="00073DB3" w:rsidRDefault="00464730" w:rsidP="00464730">
                  <w:pPr>
                    <w:pStyle w:val="ListParagraph"/>
                    <w:numPr>
                      <w:ilvl w:val="0"/>
                      <w:numId w:val="3"/>
                    </w:numPr>
                    <w:spacing w:after="200" w:line="276" w:lineRule="auto"/>
                    <w:rPr>
                      <w:rFonts w:asciiTheme="majorHAnsi" w:hAnsiTheme="majorHAnsi" w:cs="Times New Roman"/>
                      <w:b/>
                      <w:szCs w:val="18"/>
                      <w:u w:val="single"/>
                    </w:rPr>
                  </w:pPr>
                  <w:r>
                    <w:rPr>
                      <w:rFonts w:asciiTheme="majorHAnsi" w:hAnsiTheme="majorHAnsi" w:cs="Times New Roman"/>
                      <w:szCs w:val="18"/>
                    </w:rPr>
                    <w:t>CICD Methodology</w:t>
                  </w:r>
                </w:p>
                <w:p w14:paraId="30289E37" w14:textId="77777777" w:rsidR="00464730" w:rsidRPr="00073DB3" w:rsidRDefault="00464730" w:rsidP="00464730">
                  <w:pPr>
                    <w:pStyle w:val="ListParagraph"/>
                    <w:numPr>
                      <w:ilvl w:val="0"/>
                      <w:numId w:val="3"/>
                    </w:numPr>
                    <w:spacing w:after="200" w:line="276" w:lineRule="auto"/>
                    <w:rPr>
                      <w:rFonts w:asciiTheme="majorHAnsi" w:hAnsiTheme="majorHAnsi" w:cs="Times New Roman"/>
                      <w:b/>
                      <w:szCs w:val="18"/>
                      <w:u w:val="single"/>
                    </w:rPr>
                  </w:pPr>
                  <w:r>
                    <w:rPr>
                      <w:rFonts w:asciiTheme="majorHAnsi" w:hAnsiTheme="majorHAnsi" w:cs="Times New Roman"/>
                      <w:szCs w:val="18"/>
                    </w:rPr>
                    <w:t>ROBOT AUTOMATION FRAMEWORK</w:t>
                  </w:r>
                </w:p>
                <w:p w14:paraId="214A810B" w14:textId="77777777" w:rsidR="00464730" w:rsidRDefault="00464730" w:rsidP="00464730">
                  <w:pPr>
                    <w:pStyle w:val="ListParagraph"/>
                    <w:numPr>
                      <w:ilvl w:val="0"/>
                      <w:numId w:val="3"/>
                    </w:numPr>
                    <w:spacing w:after="200" w:line="276" w:lineRule="auto"/>
                    <w:rPr>
                      <w:rFonts w:asciiTheme="majorHAnsi" w:hAnsiTheme="majorHAnsi" w:cs="Times New Roman"/>
                      <w:b/>
                      <w:szCs w:val="18"/>
                      <w:u w:val="single"/>
                    </w:rPr>
                  </w:pPr>
                  <w:r>
                    <w:rPr>
                      <w:rFonts w:asciiTheme="majorHAnsi" w:hAnsiTheme="majorHAnsi" w:cs="Times New Roman"/>
                      <w:szCs w:val="18"/>
                    </w:rPr>
                    <w:t>Selenium WebDriver</w:t>
                  </w:r>
                </w:p>
                <w:p w14:paraId="42454D66" w14:textId="77777777" w:rsidR="00464730" w:rsidRPr="008703F9" w:rsidRDefault="00464730" w:rsidP="00464730">
                  <w:pPr>
                    <w:pStyle w:val="ListParagraph"/>
                    <w:numPr>
                      <w:ilvl w:val="0"/>
                      <w:numId w:val="3"/>
                    </w:numPr>
                    <w:spacing w:after="200" w:line="276" w:lineRule="auto"/>
                    <w:rPr>
                      <w:rFonts w:asciiTheme="majorHAnsi" w:hAnsiTheme="majorHAnsi" w:cs="Times New Roman"/>
                      <w:b/>
                      <w:szCs w:val="18"/>
                      <w:u w:val="single"/>
                    </w:rPr>
                  </w:pPr>
                  <w:r>
                    <w:rPr>
                      <w:rFonts w:asciiTheme="majorHAnsi" w:hAnsiTheme="majorHAnsi" w:cs="Times New Roman"/>
                      <w:szCs w:val="18"/>
                    </w:rPr>
                    <w:t>Cucumber BDD Framework</w:t>
                  </w:r>
                </w:p>
                <w:p w14:paraId="77B72A0D" w14:textId="2CAA3D1A" w:rsidR="00464730" w:rsidRPr="00464730" w:rsidRDefault="00464730" w:rsidP="00464730">
                  <w:pPr>
                    <w:pStyle w:val="ListParagraph"/>
                    <w:numPr>
                      <w:ilvl w:val="0"/>
                      <w:numId w:val="3"/>
                    </w:numPr>
                    <w:spacing w:after="200" w:line="276" w:lineRule="auto"/>
                    <w:rPr>
                      <w:rFonts w:asciiTheme="majorHAnsi" w:hAnsiTheme="majorHAnsi" w:cs="Times New Roman"/>
                      <w:b/>
                      <w:szCs w:val="18"/>
                      <w:u w:val="single"/>
                    </w:rPr>
                  </w:pPr>
                  <w:r>
                    <w:rPr>
                      <w:rFonts w:asciiTheme="majorHAnsi" w:hAnsiTheme="majorHAnsi" w:cs="Times New Roman"/>
                      <w:szCs w:val="18"/>
                    </w:rPr>
                    <w:t xml:space="preserve">MS Office </w:t>
                  </w:r>
                </w:p>
                <w:p w14:paraId="3048698C" w14:textId="77777777" w:rsidR="00464730" w:rsidRDefault="00464730" w:rsidP="00464730">
                  <w:pPr>
                    <w:pStyle w:val="Heading2"/>
                  </w:pPr>
                  <w:r>
                    <w:t>projects</w:t>
                  </w:r>
                </w:p>
                <w:p w14:paraId="6505E4A4" w14:textId="77777777" w:rsidR="00464730" w:rsidRDefault="00464730" w:rsidP="00464730">
                  <w:pPr>
                    <w:rPr>
                      <w:szCs w:val="18"/>
                    </w:rPr>
                  </w:pPr>
                  <w:r>
                    <w:rPr>
                      <w:szCs w:val="18"/>
                    </w:rPr>
                    <w:t>Unified Python Automation Framework</w:t>
                  </w:r>
                </w:p>
                <w:p w14:paraId="2E215E0B" w14:textId="77777777" w:rsidR="00464730" w:rsidRPr="008703F9" w:rsidRDefault="00464730" w:rsidP="00464730">
                  <w:pPr>
                    <w:rPr>
                      <w:szCs w:val="18"/>
                    </w:rPr>
                  </w:pPr>
                  <w:r>
                    <w:rPr>
                      <w:szCs w:val="18"/>
                    </w:rPr>
                    <w:t>Feature Developments</w:t>
                  </w:r>
                </w:p>
                <w:p w14:paraId="19F6E8A9" w14:textId="77777777" w:rsidR="00464730" w:rsidRPr="00464730" w:rsidRDefault="00464730" w:rsidP="00464730">
                  <w:pPr>
                    <w:pStyle w:val="ListParagraph"/>
                    <w:spacing w:after="200" w:line="276" w:lineRule="auto"/>
                    <w:rPr>
                      <w:rFonts w:asciiTheme="majorHAnsi" w:hAnsiTheme="majorHAnsi" w:cs="Times New Roman"/>
                      <w:b/>
                      <w:szCs w:val="18"/>
                      <w:u w:val="single"/>
                    </w:rPr>
                  </w:pPr>
                </w:p>
                <w:sdt>
                  <w:sdtPr>
                    <w:id w:val="1049110328"/>
                    <w:placeholder>
                      <w:docPart w:val="9D82A390EAFC42D38D3CF040B166662C"/>
                    </w:placeholder>
                    <w:temporary/>
                    <w:showingPlcHdr/>
                    <w15:appearance w15:val="hidden"/>
                  </w:sdtPr>
                  <w:sdtContent>
                    <w:p w14:paraId="48D5396C" w14:textId="77777777" w:rsidR="00464730" w:rsidRDefault="00464730" w:rsidP="00464730">
                      <w:pPr>
                        <w:pStyle w:val="Heading2"/>
                      </w:pPr>
                      <w:r w:rsidRPr="00036450">
                        <w:t>EDUCATION</w:t>
                      </w:r>
                    </w:p>
                  </w:sdtContent>
                </w:sdt>
                <w:tbl>
                  <w:tblPr>
                    <w:tblStyle w:val="TableGrid"/>
                    <w:tblW w:w="6292" w:type="dxa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405"/>
                    <w:gridCol w:w="1757"/>
                    <w:gridCol w:w="1565"/>
                    <w:gridCol w:w="1565"/>
                  </w:tblGrid>
                  <w:tr w:rsidR="00464730" w14:paraId="024A862D" w14:textId="77777777" w:rsidTr="00041647">
                    <w:trPr>
                      <w:trHeight w:val="252"/>
                    </w:trPr>
                    <w:tc>
                      <w:tcPr>
                        <w:tcW w:w="1405" w:type="dxa"/>
                      </w:tcPr>
                      <w:p w14:paraId="3708B216" w14:textId="77777777" w:rsidR="00464730" w:rsidRPr="007D65D7" w:rsidRDefault="00464730" w:rsidP="00464730">
                        <w:pPr>
                          <w:framePr w:hSpace="180" w:wrap="around" w:hAnchor="text" w:y="-740"/>
                          <w:rPr>
                            <w:sz w:val="20"/>
                            <w:szCs w:val="20"/>
                          </w:rPr>
                        </w:pPr>
                        <w:r w:rsidRPr="007D65D7">
                          <w:rPr>
                            <w:sz w:val="20"/>
                            <w:szCs w:val="20"/>
                          </w:rPr>
                          <w:t>B.Tech</w:t>
                        </w:r>
                        <w:r>
                          <w:rPr>
                            <w:sz w:val="20"/>
                            <w:szCs w:val="20"/>
                          </w:rPr>
                          <w:t>.</w:t>
                        </w:r>
                      </w:p>
                    </w:tc>
                    <w:tc>
                      <w:tcPr>
                        <w:tcW w:w="1757" w:type="dxa"/>
                      </w:tcPr>
                      <w:p w14:paraId="63A4C544" w14:textId="77777777" w:rsidR="00464730" w:rsidRDefault="00464730" w:rsidP="00464730">
                        <w:pPr>
                          <w:framePr w:hSpace="180" w:wrap="around" w:hAnchor="text" w:y="-740"/>
                        </w:pPr>
                        <w:r>
                          <w:t>Arya college of engineering &amp; IT</w:t>
                        </w:r>
                      </w:p>
                    </w:tc>
                    <w:tc>
                      <w:tcPr>
                        <w:tcW w:w="1565" w:type="dxa"/>
                      </w:tcPr>
                      <w:p w14:paraId="4330A249" w14:textId="77777777" w:rsidR="00464730" w:rsidRDefault="00464730" w:rsidP="00464730">
                        <w:pPr>
                          <w:framePr w:hSpace="180" w:wrap="around" w:hAnchor="text" w:y="-740"/>
                        </w:pPr>
                        <w:r>
                          <w:t>68%(RTU)</w:t>
                        </w:r>
                      </w:p>
                    </w:tc>
                    <w:tc>
                      <w:tcPr>
                        <w:tcW w:w="1565" w:type="dxa"/>
                      </w:tcPr>
                      <w:p w14:paraId="3BCEA987" w14:textId="77777777" w:rsidR="00464730" w:rsidRDefault="00464730" w:rsidP="00464730">
                        <w:pPr>
                          <w:framePr w:hSpace="180" w:wrap="around" w:hAnchor="text" w:y="-740"/>
                        </w:pPr>
                        <w:r>
                          <w:t>2015-2019</w:t>
                        </w:r>
                      </w:p>
                    </w:tc>
                  </w:tr>
                  <w:tr w:rsidR="00464730" w14:paraId="7F15CBCA" w14:textId="77777777" w:rsidTr="00041647">
                    <w:trPr>
                      <w:trHeight w:val="252"/>
                    </w:trPr>
                    <w:tc>
                      <w:tcPr>
                        <w:tcW w:w="1405" w:type="dxa"/>
                      </w:tcPr>
                      <w:p w14:paraId="000A0F91" w14:textId="77777777" w:rsidR="00464730" w:rsidRDefault="00464730" w:rsidP="00464730">
                        <w:pPr>
                          <w:framePr w:hSpace="180" w:wrap="around" w:hAnchor="text" w:y="-740"/>
                        </w:pPr>
                        <w:r>
                          <w:t>Intermediate</w:t>
                        </w:r>
                      </w:p>
                    </w:tc>
                    <w:tc>
                      <w:tcPr>
                        <w:tcW w:w="1757" w:type="dxa"/>
                      </w:tcPr>
                      <w:p w14:paraId="1D03EF65" w14:textId="77777777" w:rsidR="00464730" w:rsidRDefault="00464730" w:rsidP="00464730">
                        <w:pPr>
                          <w:framePr w:hSpace="180" w:wrap="around" w:hAnchor="text" w:y="-740"/>
                        </w:pPr>
                        <w:r>
                          <w:t>Patna Central School</w:t>
                        </w:r>
                      </w:p>
                    </w:tc>
                    <w:tc>
                      <w:tcPr>
                        <w:tcW w:w="1565" w:type="dxa"/>
                      </w:tcPr>
                      <w:p w14:paraId="3B03A544" w14:textId="77777777" w:rsidR="00464730" w:rsidRDefault="00464730" w:rsidP="00464730">
                        <w:pPr>
                          <w:framePr w:hSpace="180" w:wrap="around" w:hAnchor="text" w:y="-740"/>
                          <w:tabs>
                            <w:tab w:val="left" w:pos="740"/>
                          </w:tabs>
                        </w:pPr>
                        <w:r>
                          <w:t>78%(CBSE)</w:t>
                        </w:r>
                      </w:p>
                    </w:tc>
                    <w:tc>
                      <w:tcPr>
                        <w:tcW w:w="1565" w:type="dxa"/>
                      </w:tcPr>
                      <w:p w14:paraId="15E7F7B0" w14:textId="77777777" w:rsidR="00464730" w:rsidRDefault="00464730" w:rsidP="00464730">
                        <w:pPr>
                          <w:framePr w:hSpace="180" w:wrap="around" w:hAnchor="text" w:y="-740"/>
                        </w:pPr>
                        <w:r>
                          <w:t>2013-2015</w:t>
                        </w:r>
                      </w:p>
                    </w:tc>
                  </w:tr>
                  <w:tr w:rsidR="00464730" w14:paraId="5EF187E9" w14:textId="77777777" w:rsidTr="00041647">
                    <w:trPr>
                      <w:trHeight w:val="252"/>
                    </w:trPr>
                    <w:tc>
                      <w:tcPr>
                        <w:tcW w:w="1405" w:type="dxa"/>
                      </w:tcPr>
                      <w:p w14:paraId="0237EEB6" w14:textId="77777777" w:rsidR="00464730" w:rsidRDefault="00464730" w:rsidP="00464730">
                        <w:pPr>
                          <w:framePr w:hSpace="180" w:wrap="around" w:hAnchor="text" w:y="-740"/>
                        </w:pPr>
                        <w:r>
                          <w:t>High School</w:t>
                        </w:r>
                      </w:p>
                    </w:tc>
                    <w:tc>
                      <w:tcPr>
                        <w:tcW w:w="1757" w:type="dxa"/>
                      </w:tcPr>
                      <w:p w14:paraId="36CD6601" w14:textId="77777777" w:rsidR="00464730" w:rsidRDefault="00464730" w:rsidP="00464730">
                        <w:pPr>
                          <w:framePr w:hSpace="180" w:wrap="around" w:hAnchor="text" w:y="-740"/>
                        </w:pPr>
                        <w:r>
                          <w:t>St. Anthony’s School</w:t>
                        </w:r>
                      </w:p>
                    </w:tc>
                    <w:tc>
                      <w:tcPr>
                        <w:tcW w:w="1565" w:type="dxa"/>
                      </w:tcPr>
                      <w:p w14:paraId="00CEFC73" w14:textId="77777777" w:rsidR="00464730" w:rsidRDefault="00464730" w:rsidP="00464730">
                        <w:pPr>
                          <w:framePr w:hSpace="180" w:wrap="around" w:hAnchor="text" w:y="-740"/>
                        </w:pPr>
                        <w:r>
                          <w:t>89%(ICSE)</w:t>
                        </w:r>
                      </w:p>
                    </w:tc>
                    <w:tc>
                      <w:tcPr>
                        <w:tcW w:w="1565" w:type="dxa"/>
                      </w:tcPr>
                      <w:p w14:paraId="1FB78838" w14:textId="77777777" w:rsidR="00464730" w:rsidRDefault="00464730" w:rsidP="00464730">
                        <w:pPr>
                          <w:framePr w:hSpace="180" w:wrap="around" w:hAnchor="text" w:y="-740"/>
                        </w:pPr>
                        <w:r>
                          <w:t>2012-2013</w:t>
                        </w:r>
                      </w:p>
                    </w:tc>
                  </w:tr>
                </w:tbl>
                <w:p w14:paraId="72F7EA7E" w14:textId="77777777" w:rsidR="00464730" w:rsidRDefault="00464730" w:rsidP="00464730">
                  <w:pPr>
                    <w:pStyle w:val="Heading2"/>
                  </w:pPr>
                  <w:r>
                    <w:t xml:space="preserve">Soft SKILL </w:t>
                  </w:r>
                </w:p>
                <w:p w14:paraId="2BEBDB10" w14:textId="77777777" w:rsidR="00464730" w:rsidRPr="008703F9" w:rsidRDefault="00464730" w:rsidP="00464730">
                  <w:pPr>
                    <w:pStyle w:val="ListParagraph"/>
                    <w:numPr>
                      <w:ilvl w:val="0"/>
                      <w:numId w:val="5"/>
                    </w:numPr>
                    <w:spacing w:after="200" w:line="276" w:lineRule="auto"/>
                    <w:rPr>
                      <w:rFonts w:asciiTheme="majorHAnsi" w:hAnsiTheme="majorHAnsi" w:cs="Times New Roman"/>
                      <w:b/>
                      <w:szCs w:val="18"/>
                      <w:u w:val="single"/>
                    </w:rPr>
                  </w:pPr>
                  <w:r>
                    <w:t>Adaptability</w:t>
                  </w:r>
                </w:p>
                <w:p w14:paraId="123FAEE3" w14:textId="77777777" w:rsidR="00464730" w:rsidRPr="008703F9" w:rsidRDefault="00464730" w:rsidP="00464730">
                  <w:pPr>
                    <w:pStyle w:val="ListParagraph"/>
                    <w:numPr>
                      <w:ilvl w:val="0"/>
                      <w:numId w:val="5"/>
                    </w:numPr>
                    <w:spacing w:after="200" w:line="276" w:lineRule="auto"/>
                    <w:rPr>
                      <w:rFonts w:asciiTheme="majorHAnsi" w:hAnsiTheme="majorHAnsi" w:cs="Times New Roman"/>
                      <w:b/>
                      <w:szCs w:val="18"/>
                      <w:u w:val="single"/>
                    </w:rPr>
                  </w:pPr>
                  <w:r>
                    <w:t>Teamwork and Collaboration</w:t>
                  </w:r>
                </w:p>
                <w:p w14:paraId="3024E52D" w14:textId="77777777" w:rsidR="00464730" w:rsidRPr="008703F9" w:rsidRDefault="00464730" w:rsidP="00464730">
                  <w:pPr>
                    <w:pStyle w:val="ListParagraph"/>
                    <w:numPr>
                      <w:ilvl w:val="0"/>
                      <w:numId w:val="5"/>
                    </w:numPr>
                    <w:spacing w:after="200" w:line="276" w:lineRule="auto"/>
                    <w:rPr>
                      <w:rFonts w:asciiTheme="majorHAnsi" w:hAnsiTheme="majorHAnsi" w:cs="Times New Roman"/>
                      <w:b/>
                      <w:szCs w:val="18"/>
                      <w:u w:val="single"/>
                    </w:rPr>
                  </w:pPr>
                  <w:r>
                    <w:t>Flexible and Adaptable</w:t>
                  </w:r>
                </w:p>
                <w:p w14:paraId="1278B75B" w14:textId="77777777" w:rsidR="00464730" w:rsidRPr="000E477F" w:rsidRDefault="00464730" w:rsidP="00464730">
                  <w:pPr>
                    <w:pStyle w:val="ListParagraph"/>
                    <w:numPr>
                      <w:ilvl w:val="0"/>
                      <w:numId w:val="5"/>
                    </w:numPr>
                    <w:spacing w:after="200" w:line="276" w:lineRule="auto"/>
                    <w:rPr>
                      <w:rFonts w:asciiTheme="majorHAnsi" w:hAnsiTheme="majorHAnsi" w:cs="Times New Roman"/>
                      <w:b/>
                      <w:szCs w:val="18"/>
                      <w:u w:val="single"/>
                    </w:rPr>
                  </w:pPr>
                  <w:r>
                    <w:t>Self-Motivated</w:t>
                  </w:r>
                </w:p>
                <w:p w14:paraId="625AA510" w14:textId="77777777" w:rsidR="00464730" w:rsidRPr="000E477F" w:rsidRDefault="00464730" w:rsidP="00464730">
                  <w:pPr>
                    <w:rPr>
                      <w:rFonts w:asciiTheme="majorHAnsi" w:hAnsiTheme="majorHAnsi" w:cs="Times New Roman"/>
                      <w:b/>
                      <w:szCs w:val="18"/>
                      <w:u w:val="single"/>
                    </w:rPr>
                  </w:pPr>
                </w:p>
              </w:tc>
            </w:tr>
          </w:tbl>
          <w:p w14:paraId="33BC2D14" w14:textId="471C6515" w:rsidR="002E133C" w:rsidRPr="002E133C" w:rsidRDefault="002E133C" w:rsidP="00464730">
            <w:pPr>
              <w:pStyle w:val="ListParagraph"/>
              <w:spacing w:after="200" w:line="276" w:lineRule="auto"/>
              <w:rPr>
                <w:rFonts w:asciiTheme="majorHAnsi" w:hAnsiTheme="majorHAnsi" w:cs="Times New Roman"/>
                <w:b/>
                <w:szCs w:val="18"/>
                <w:u w:val="single"/>
              </w:rPr>
            </w:pPr>
          </w:p>
        </w:tc>
      </w:tr>
    </w:tbl>
    <w:p w14:paraId="1D096253" w14:textId="77777777" w:rsidR="008703F9" w:rsidRPr="000E477F" w:rsidRDefault="008703F9" w:rsidP="008703F9">
      <w:pPr>
        <w:rPr>
          <w:color w:val="548AB7" w:themeColor="accent1" w:themeShade="BF"/>
          <w:szCs w:val="18"/>
        </w:rPr>
      </w:pPr>
    </w:p>
    <w:p w14:paraId="62CC5A43" w14:textId="7F5DF055" w:rsidR="008703F9" w:rsidRDefault="008703F9" w:rsidP="008703F9"/>
    <w:p w14:paraId="0348CF4C" w14:textId="4F0EBA46" w:rsidR="0043117B" w:rsidRPr="002E133C" w:rsidRDefault="004432CB" w:rsidP="002E133C">
      <w:pPr>
        <w:tabs>
          <w:tab w:val="left" w:pos="990"/>
        </w:tabs>
        <w:ind w:left="360"/>
        <w:rPr>
          <w:sz w:val="20"/>
          <w:szCs w:val="20"/>
        </w:rPr>
      </w:pPr>
    </w:p>
    <w:p w14:paraId="6133997A" w14:textId="77777777" w:rsidR="002E133C" w:rsidRPr="00251E6C" w:rsidRDefault="002E133C" w:rsidP="002E133C">
      <w:pPr>
        <w:pStyle w:val="ListParagraph"/>
        <w:tabs>
          <w:tab w:val="left" w:pos="990"/>
        </w:tabs>
        <w:rPr>
          <w:sz w:val="20"/>
          <w:szCs w:val="20"/>
        </w:rPr>
      </w:pPr>
    </w:p>
    <w:sectPr w:rsidR="002E133C" w:rsidRPr="00251E6C" w:rsidSect="000C45FF">
      <w:headerReference w:type="default" r:id="rId1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1934B1" w14:textId="77777777" w:rsidR="004432CB" w:rsidRDefault="004432CB" w:rsidP="000C45FF">
      <w:r>
        <w:separator/>
      </w:r>
    </w:p>
  </w:endnote>
  <w:endnote w:type="continuationSeparator" w:id="0">
    <w:p w14:paraId="205B46F2" w14:textId="77777777" w:rsidR="004432CB" w:rsidRDefault="004432CB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5E2B39" w14:textId="77777777" w:rsidR="004432CB" w:rsidRDefault="004432CB" w:rsidP="000C45FF">
      <w:r>
        <w:separator/>
      </w:r>
    </w:p>
  </w:footnote>
  <w:footnote w:type="continuationSeparator" w:id="0">
    <w:p w14:paraId="557EA039" w14:textId="77777777" w:rsidR="004432CB" w:rsidRDefault="004432CB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E4D71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90AA8AE" wp14:editId="68F5E756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0E3C5A"/>
    <w:multiLevelType w:val="hybridMultilevel"/>
    <w:tmpl w:val="AC0A7C3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F012C37"/>
    <w:multiLevelType w:val="hybridMultilevel"/>
    <w:tmpl w:val="A4AAADEA"/>
    <w:lvl w:ilvl="0" w:tplc="6258339E">
      <w:start w:val="1"/>
      <w:numFmt w:val="decimal"/>
      <w:lvlText w:val="%1."/>
      <w:lvlJc w:val="left"/>
      <w:pPr>
        <w:ind w:left="510" w:hanging="360"/>
      </w:pPr>
      <w:rPr>
        <w:rFonts w:hint="default"/>
        <w:color w:val="94B6D2" w:themeColor="accent1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2" w15:restartNumberingAfterBreak="0">
    <w:nsid w:val="305E307D"/>
    <w:multiLevelType w:val="hybridMultilevel"/>
    <w:tmpl w:val="ACA4A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5B0A18"/>
    <w:multiLevelType w:val="hybridMultilevel"/>
    <w:tmpl w:val="DD849F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ACB47A3"/>
    <w:multiLevelType w:val="hybridMultilevel"/>
    <w:tmpl w:val="DB34ED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622F81"/>
    <w:multiLevelType w:val="hybridMultilevel"/>
    <w:tmpl w:val="9B6AD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551"/>
    <w:rsid w:val="000160D3"/>
    <w:rsid w:val="0003143C"/>
    <w:rsid w:val="00036450"/>
    <w:rsid w:val="000526C1"/>
    <w:rsid w:val="00073DB3"/>
    <w:rsid w:val="00094499"/>
    <w:rsid w:val="000C45FF"/>
    <w:rsid w:val="000E3FD1"/>
    <w:rsid w:val="000E477F"/>
    <w:rsid w:val="00112054"/>
    <w:rsid w:val="001317D8"/>
    <w:rsid w:val="001525E1"/>
    <w:rsid w:val="00180329"/>
    <w:rsid w:val="0019001F"/>
    <w:rsid w:val="001A74A5"/>
    <w:rsid w:val="001A7551"/>
    <w:rsid w:val="001B2ABD"/>
    <w:rsid w:val="001E0391"/>
    <w:rsid w:val="001E1759"/>
    <w:rsid w:val="001F1ECC"/>
    <w:rsid w:val="002400EB"/>
    <w:rsid w:val="00251E6C"/>
    <w:rsid w:val="00256CF7"/>
    <w:rsid w:val="00281FD5"/>
    <w:rsid w:val="002C51CD"/>
    <w:rsid w:val="002E133C"/>
    <w:rsid w:val="0030481B"/>
    <w:rsid w:val="003156FC"/>
    <w:rsid w:val="003254B5"/>
    <w:rsid w:val="0037121F"/>
    <w:rsid w:val="003910D8"/>
    <w:rsid w:val="003A6B7D"/>
    <w:rsid w:val="003B06CA"/>
    <w:rsid w:val="004071FC"/>
    <w:rsid w:val="004432CB"/>
    <w:rsid w:val="00445947"/>
    <w:rsid w:val="00464730"/>
    <w:rsid w:val="004813B3"/>
    <w:rsid w:val="00496591"/>
    <w:rsid w:val="004C63E4"/>
    <w:rsid w:val="004D3011"/>
    <w:rsid w:val="004D6EAB"/>
    <w:rsid w:val="005262AC"/>
    <w:rsid w:val="005E39D5"/>
    <w:rsid w:val="00600670"/>
    <w:rsid w:val="0062123A"/>
    <w:rsid w:val="00646E75"/>
    <w:rsid w:val="006771D0"/>
    <w:rsid w:val="00715FCB"/>
    <w:rsid w:val="00743101"/>
    <w:rsid w:val="00764C9F"/>
    <w:rsid w:val="007775E1"/>
    <w:rsid w:val="007867A0"/>
    <w:rsid w:val="007927F5"/>
    <w:rsid w:val="007D65D7"/>
    <w:rsid w:val="00802CA0"/>
    <w:rsid w:val="008703F9"/>
    <w:rsid w:val="008D6992"/>
    <w:rsid w:val="009260CD"/>
    <w:rsid w:val="00940A66"/>
    <w:rsid w:val="00952C25"/>
    <w:rsid w:val="009D1D81"/>
    <w:rsid w:val="00A2118D"/>
    <w:rsid w:val="00AD0A50"/>
    <w:rsid w:val="00AD76E2"/>
    <w:rsid w:val="00B20152"/>
    <w:rsid w:val="00B359E4"/>
    <w:rsid w:val="00B47E8B"/>
    <w:rsid w:val="00B57D98"/>
    <w:rsid w:val="00B70850"/>
    <w:rsid w:val="00B71EDB"/>
    <w:rsid w:val="00BC67A1"/>
    <w:rsid w:val="00C066B6"/>
    <w:rsid w:val="00C37BA1"/>
    <w:rsid w:val="00C4674C"/>
    <w:rsid w:val="00C506CF"/>
    <w:rsid w:val="00C72BED"/>
    <w:rsid w:val="00C9578B"/>
    <w:rsid w:val="00CB0055"/>
    <w:rsid w:val="00D2522B"/>
    <w:rsid w:val="00D422DE"/>
    <w:rsid w:val="00D5459D"/>
    <w:rsid w:val="00DA1F4D"/>
    <w:rsid w:val="00DD172A"/>
    <w:rsid w:val="00DD7DE0"/>
    <w:rsid w:val="00E25A26"/>
    <w:rsid w:val="00E4381A"/>
    <w:rsid w:val="00E55D74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39DB18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qFormat/>
    <w:rsid w:val="009D1D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5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://www.linkedin.com/in/sarvottam-singh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843974\AppData\Roaming\Microsoft\Templates\Blue%20grey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2AFD57655924D5289D18A36889A2E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F6667E-6209-40E9-8C2D-577E70D6EB47}"/>
      </w:docPartPr>
      <w:docPartBody>
        <w:p w:rsidR="00611474" w:rsidRDefault="00DE37DB">
          <w:pPr>
            <w:pStyle w:val="82AFD57655924D5289D18A36889A2E67"/>
          </w:pPr>
          <w:r w:rsidRPr="00CB0055">
            <w:t>Contact</w:t>
          </w:r>
        </w:p>
      </w:docPartBody>
    </w:docPart>
    <w:docPart>
      <w:docPartPr>
        <w:name w:val="133FB9DA96084884A5B5D3E925D45E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559202-20B3-42AC-BEEC-F62BEF1A2F6B}"/>
      </w:docPartPr>
      <w:docPartBody>
        <w:p w:rsidR="00611474" w:rsidRDefault="00DE37DB">
          <w:pPr>
            <w:pStyle w:val="133FB9DA96084884A5B5D3E925D45E4D"/>
          </w:pPr>
          <w:r w:rsidRPr="004D3011">
            <w:t>PHONE:</w:t>
          </w:r>
        </w:p>
      </w:docPartBody>
    </w:docPart>
    <w:docPart>
      <w:docPartPr>
        <w:name w:val="2F4405280BE048BCB884BA6A2BD5AC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81AEC5-6A68-45F6-9F20-506F4656A247}"/>
      </w:docPartPr>
      <w:docPartBody>
        <w:p w:rsidR="00227C65" w:rsidRDefault="00611474" w:rsidP="00611474">
          <w:pPr>
            <w:pStyle w:val="2F4405280BE048BCB884BA6A2BD5ACF2"/>
          </w:pPr>
          <w:r w:rsidRPr="00036450">
            <w:t>WORK EXPERIENCE</w:t>
          </w:r>
        </w:p>
      </w:docPartBody>
    </w:docPart>
    <w:docPart>
      <w:docPartPr>
        <w:name w:val="9D82A390EAFC42D38D3CF040B16666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1BDABA-C933-4C0E-AF60-2C5C2F8F0DA7}"/>
      </w:docPartPr>
      <w:docPartBody>
        <w:p w:rsidR="00000000" w:rsidRDefault="00227C65" w:rsidP="00227C65">
          <w:pPr>
            <w:pStyle w:val="9D82A390EAFC42D38D3CF040B166662C"/>
          </w:pPr>
          <w:r w:rsidRPr="00036450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884"/>
    <w:rsid w:val="00227C65"/>
    <w:rsid w:val="00262884"/>
    <w:rsid w:val="00611474"/>
    <w:rsid w:val="009C2973"/>
    <w:rsid w:val="00BC473C"/>
    <w:rsid w:val="00DE3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rsid w:val="00262884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95EAD7CD0E247C79CAEC24C9B509656">
    <w:name w:val="395EAD7CD0E247C79CAEC24C9B509656"/>
    <w:rsid w:val="00611474"/>
  </w:style>
  <w:style w:type="paragraph" w:customStyle="1" w:styleId="2F4405280BE048BCB884BA6A2BD5ACF2">
    <w:name w:val="2F4405280BE048BCB884BA6A2BD5ACF2"/>
    <w:rsid w:val="00611474"/>
  </w:style>
  <w:style w:type="paragraph" w:customStyle="1" w:styleId="9D82A390EAFC42D38D3CF040B166662C">
    <w:name w:val="9D82A390EAFC42D38D3CF040B166662C"/>
    <w:rsid w:val="00227C65"/>
  </w:style>
  <w:style w:type="paragraph" w:customStyle="1" w:styleId="82AFD57655924D5289D18A36889A2E67">
    <w:name w:val="82AFD57655924D5289D18A36889A2E67"/>
  </w:style>
  <w:style w:type="paragraph" w:customStyle="1" w:styleId="133FB9DA96084884A5B5D3E925D45E4D">
    <w:name w:val="133FB9DA96084884A5B5D3E925D45E4D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62884"/>
    <w:rPr>
      <w:rFonts w:asciiTheme="majorHAnsi" w:eastAsiaTheme="majorEastAsia" w:hAnsiTheme="majorHAnsi" w:cstheme="majorBidi"/>
      <w:b/>
      <w:bCs/>
      <w:caps/>
      <w:szCs w:val="26"/>
      <w:lang w:eastAsia="ja-JP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blipFill dpi="0" rotWithShape="1">
          <a:blip xmlns:r="http://schemas.openxmlformats.org/officeDocument/2006/relationships" r:embed="rId1" cstate="screen">
            <a:extLst>
              <a:ext uri="{28A0092B-C50C-407E-A947-70E740481C1C}">
                <a14:useLocalDpi xmlns:a14="http://schemas.microsoft.com/office/drawing/2010/main"/>
              </a:ext>
            </a:extLst>
          </a:blip>
          <a:srcRect/>
          <a:stretch>
            <a:fillRect/>
          </a:stretch>
        </a:blipFill>
        <a:ln w="63500">
          <a:solidFill>
            <a:schemeClr val="accent1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889DCF-2E12-4146-A0EE-EC2CDC016F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</Template>
  <TotalTime>0</TotalTime>
  <Pages>2</Pages>
  <Words>341</Words>
  <Characters>1948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2022-04-08T10:59:00Z</dcterms:created>
  <dcterms:modified xsi:type="dcterms:W3CDTF">2022-04-08T13:28:00Z</dcterms:modified>
</cp:coreProperties>
</file>